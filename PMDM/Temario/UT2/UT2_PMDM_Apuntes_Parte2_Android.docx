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start"/>
        <w:rPr/>
      </w:pPr>
      <w:r>
        <w:rPr>
          <w:b/>
          <w:color w:val="595959"/>
          <w:sz w:val="17"/>
        </w:rPr>
        <w:t>CIFP SANTA CATALINA · PROGRAMACIÓN MULTIMEDIA Y DISPOSITIVOS MÓVILES (0489) · 2º DAM</w:t>
      </w:r>
    </w:p>
    <w:p>
      <w:pPr>
        <w:pStyle w:val="Normal"/>
        <w:spacing w:before="0" w:after="200"/>
        <w:jc w:val="start"/>
        <w:rPr/>
      </w:pPr>
      <w:r>
        <w:rPr>
          <w:b w:val="false"/>
          <w:color w:val="595959"/>
          <w:sz w:val="17"/>
        </w:rPr>
        <w:t>UT2 — El lenguaje Kotlin y la estructura de una aplicación Android</w:t>
      </w:r>
    </w:p>
    <w:p>
      <w:pPr>
        <w:pStyle w:val="Normal"/>
        <w:pBdr>
          <w:bottom w:val="single" w:sz="8" w:space="4" w:color="1F3864"/>
        </w:pBdr>
        <w:spacing w:before="0" w:after="40"/>
        <w:jc w:val="start"/>
        <w:rPr/>
      </w:pPr>
      <w:r>
        <w:rPr>
          <w:b/>
          <w:color w:val="C1440E"/>
          <w:sz w:val="21"/>
        </w:rPr>
        <w:t>Apuntes · UT2 · Parte 2</w:t>
      </w:r>
    </w:p>
    <w:p>
      <w:pPr>
        <w:pStyle w:val="Normal"/>
        <w:spacing w:before="120" w:after="80"/>
        <w:jc w:val="start"/>
        <w:rPr/>
      </w:pPr>
      <w:r>
        <w:rPr>
          <w:b/>
          <w:color w:val="1F3864"/>
          <w:sz w:val="34"/>
        </w:rPr>
        <w:t>La estructura de una aplicación Android</w:t>
      </w:r>
    </w:p>
    <w:p>
      <w:pPr>
        <w:pStyle w:val="Normal"/>
        <w:spacing w:before="0" w:after="160"/>
        <w:jc w:val="start"/>
        <w:rPr/>
      </w:pPr>
      <w:r>
        <w:rPr>
          <w:b/>
          <w:color w:val="595959"/>
          <w:sz w:val="22"/>
        </w:rPr>
        <w:t>Del código Kotlin a la app en el emulador: el proyecto, sus ficheros, sus componentes y su ciclo de vida</w:t>
      </w:r>
    </w:p>
    <w:p>
      <w:pPr>
        <w:pStyle w:val="Normal"/>
        <w:jc w:val="both"/>
        <w:rPr/>
      </w:pPr>
      <w:r>
        <w:rPr>
          <w:b w:val="false"/>
        </w:rPr>
        <w:t xml:space="preserve">En la Parte 1 aprendiste el lenguaje en Kotlin Playground, con programas que empiezan en </w:t>
      </w:r>
      <w:r>
        <w:rPr>
          <w:rFonts w:cs="Consolas" w:ascii="Consolas" w:hAnsi="Consolas"/>
          <w:b w:val="false"/>
          <w:color w:val="7A2E0A"/>
        </w:rPr>
        <w:t>main()</w:t>
      </w:r>
      <w:r>
        <w:rPr>
          <w:b w:val="false"/>
        </w:rPr>
        <w:t xml:space="preserve"> y escriben en la consola. Una aplicación Android funciona de otra manera: no tiene </w:t>
      </w:r>
      <w:r>
        <w:rPr>
          <w:rFonts w:cs="Consolas" w:ascii="Consolas" w:hAnsi="Consolas"/>
          <w:b w:val="false"/>
          <w:color w:val="7A2E0A"/>
        </w:rPr>
        <w:t>main()</w:t>
      </w:r>
      <w:r>
        <w:rPr>
          <w:b w:val="false"/>
        </w:rPr>
        <w:t>, la arranca el sistema operativo y se compone de muchos ficheros que Android Studio crea y organiza por ti. En esta parte vamos a entender esa estructura.</w:t>
      </w:r>
    </w:p>
    <w:p>
      <w:pPr>
        <w:pStyle w:val="Normal"/>
        <w:jc w:val="both"/>
        <w:rPr/>
      </w:pPr>
      <w:r>
        <w:rPr>
          <w:b w:val="false"/>
        </w:rPr>
        <w:t xml:space="preserve">Trabajaremos siempre sobre un proyecto real que crearás en clase, </w:t>
      </w:r>
      <w:r>
        <w:rPr>
          <w:b/>
        </w:rPr>
        <w:t>MiPrimeraApp</w:t>
      </w:r>
      <w:r>
        <w:rPr>
          <w:b w:val="false"/>
        </w:rPr>
        <w:t>. Cada concepto se explica y, a continuación, se localiza en tu proyecto. Al terminar sabrás leer cualquier proyecto Android, encontrar sus piezas y modificarlo con seguridad, que es justo lo que necesitarás para la práctica 2 y para el resto del módulo.</w:t>
      </w:r>
    </w:p>
    <w:p>
      <w:pPr>
        <w:pStyle w:val="Normal"/>
        <w:keepNext w:val="true"/>
        <w:jc w:val="both"/>
        <w:rPr/>
      </w:pPr>
      <w:r>
        <w:rPr>
          <w:b w:val="false"/>
        </w:rPr>
        <w:t>Contenido de esta parte: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Qué es una aplicación Android: APK, AAB, el proceso de construcción y el sandbox.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Crear un proyecto en Android Studio y ejecutarlo en el emulador.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Recorrido por el proyecto: vistas, carpetas y ficheros importantes.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Gradle con Kotlin DSL y el catálogo de versiones.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El fichero AndroidManifest.xml.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Los recursos y la clase R.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La clase MainActivity línea a línea.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Los componentes de una aplicación, los Intents y la jerarquía de clases.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El ciclo de vida de una Activity.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Logcat y ADB: observar y controlar la aplicación.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>Cómo analizar una aplicación existente.</w:t>
      </w:r>
    </w:p>
    <w:p>
      <w:pPr>
        <w:pStyle w:val="Heading1"/>
        <w:keepNext w:val="true"/>
        <w:rPr/>
      </w:pPr>
      <w:r>
        <w:rPr/>
        <w:t>1. De Kotlin a Android</w:t>
      </w:r>
    </w:p>
    <w:p>
      <w:pPr>
        <w:pStyle w:val="Heading2"/>
        <w:keepNext w:val="true"/>
        <w:rPr/>
      </w:pPr>
      <w:r>
        <w:rPr/>
        <w:t>1.1. Qué es una aplicación Android</w:t>
      </w:r>
    </w:p>
    <w:p>
      <w:pPr>
        <w:pStyle w:val="Normal"/>
        <w:jc w:val="both"/>
        <w:rPr/>
      </w:pPr>
      <w:r>
        <w:rPr>
          <w:b w:val="false"/>
        </w:rPr>
        <w:t xml:space="preserve">Una aplicación Android es un conjunto de </w:t>
      </w:r>
      <w:r>
        <w:rPr>
          <w:b/>
        </w:rPr>
        <w:t>componentes</w:t>
      </w:r>
      <w:r>
        <w:rPr>
          <w:b w:val="false"/>
        </w:rPr>
        <w:t xml:space="preserve"> (pantallas, servicios en segundo plano, receptores de avisos...) que el sistema operativo arranca cuando hace falta. Esta es la primera gran diferencia con los programas que has hecho hasta ahora: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393"/>
        <w:gridCol w:w="4393"/>
      </w:tblGrid>
      <w:tr>
        <w:trPr>
          <w:tblHeader w:val="true"/>
          <w:cantSplit/>
        </w:trPr>
        <w:tc>
          <w:tcPr>
            <w:tcW w:w="439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Programa de consola (Parte 1)</w:t>
            </w:r>
          </w:p>
        </w:tc>
        <w:tc>
          <w:tcPr>
            <w:tcW w:w="439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Aplicación Android</w:t>
            </w:r>
          </w:p>
        </w:tc>
      </w:tr>
      <w:tr>
        <w:trPr>
          <w:cantSplit/>
        </w:trPr>
        <w:tc>
          <w:tcPr>
            <w:tcW w:w="439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Empieza en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main()</w:t>
            </w:r>
            <w:r>
              <w:rPr>
                <w:b w:val="false"/>
                <w:sz w:val="19"/>
              </w:rPr>
              <w:t xml:space="preserve"> y termina al llegar al final.</w:t>
            </w:r>
          </w:p>
        </w:tc>
        <w:tc>
          <w:tcPr>
            <w:tcW w:w="439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No tiene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main()</w:t>
            </w:r>
            <w:r>
              <w:rPr>
                <w:b w:val="false"/>
                <w:sz w:val="19"/>
              </w:rPr>
              <w:t>. El sistema crea la Activity principal cuando el usuario toca el icono.</w:t>
            </w:r>
          </w:p>
        </w:tc>
      </w:tr>
      <w:tr>
        <w:trPr>
          <w:cantSplit/>
        </w:trPr>
        <w:tc>
          <w:tcPr>
            <w:tcW w:w="439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El programa decide cuándo empieza y cuándo acaba.</w:t>
            </w:r>
          </w:p>
        </w:tc>
        <w:tc>
          <w:tcPr>
            <w:tcW w:w="439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El sistema decide: puede pausarla, detenerla o cerrarla en cualquier momento (ciclo de vida, apartado 9).</w:t>
            </w:r>
          </w:p>
        </w:tc>
      </w:tr>
      <w:tr>
        <w:trPr>
          <w:cantSplit/>
        </w:trPr>
        <w:tc>
          <w:tcPr>
            <w:tcW w:w="439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Un único fichero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.kt</w:t>
            </w:r>
            <w:r>
              <w:rPr>
                <w:b w:val="false"/>
                <w:sz w:val="19"/>
              </w:rPr>
              <w:t>.</w:t>
            </w:r>
          </w:p>
        </w:tc>
        <w:tc>
          <w:tcPr>
            <w:tcW w:w="439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Un proyecto con código, recursos, configuración de Gradle y un manifiesto.</w:t>
            </w:r>
          </w:p>
        </w:tc>
      </w:tr>
      <w:tr>
        <w:trPr>
          <w:cantSplit/>
        </w:trPr>
        <w:tc>
          <w:tcPr>
            <w:tcW w:w="439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Se ejecuta en la JVM del ordenador.</w:t>
            </w:r>
          </w:p>
        </w:tc>
        <w:tc>
          <w:tcPr>
            <w:tcW w:w="439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Se ejecuta en el dispositivo, sobre ART (Android Runtime).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1.2. APK y AAB</w:t>
      </w:r>
    </w:p>
    <w:p>
      <w:pPr>
        <w:pStyle w:val="Normal"/>
        <w:jc w:val="both"/>
        <w:rPr/>
      </w:pPr>
      <w:r>
        <w:rPr>
          <w:b w:val="false"/>
        </w:rPr>
        <w:t>El resultado de compilar un proyecto Android es un paquete que contiene todo lo necesario para instalar la aplicación: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/>
        </w:rPr>
        <w:t>APK</w:t>
      </w:r>
      <w:r>
        <w:rPr>
          <w:b w:val="false"/>
        </w:rPr>
        <w:t xml:space="preserve"> (Android Package): el fichero que se instala directamente en un dispositivo. Es el que genera Android Studio cada vez que pulsas Run y el que usaremos en clase.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/>
        </w:rPr>
        <w:t>AAB</w:t>
      </w:r>
      <w:r>
        <w:rPr>
          <w:b w:val="false"/>
        </w:rPr>
        <w:t xml:space="preserve"> (Android App Bundle): el formato obligatorio para publicar en Google Play desde 2021. No se instala directamente: Google Play lo usa para generar APK optimizados para cada dispositivo (idioma, densidad de pantalla, arquitectura del procesador).</w:t>
      </w:r>
    </w:p>
    <w:p>
      <w:pPr>
        <w:pStyle w:val="Normal"/>
        <w:jc w:val="both"/>
        <w:rPr/>
      </w:pPr>
      <w:r>
        <w:rPr>
          <w:b w:val="false"/>
        </w:rPr>
        <w:t>Un APK es en realidad un fichero ZIP. Si lo descomprimes encontrarás, entre otros: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599"/>
        <w:gridCol w:w="6187"/>
      </w:tblGrid>
      <w:tr>
        <w:trPr>
          <w:tblHeader w:val="true"/>
          <w:cantSplit/>
        </w:trPr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  <w:tc>
          <w:tcPr>
            <w:tcW w:w="6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Qué es</w:t>
            </w:r>
          </w:p>
        </w:tc>
      </w:tr>
      <w:tr>
        <w:trPr>
          <w:cantSplit/>
        </w:trPr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classes.dex</w:t>
            </w:r>
          </w:p>
        </w:tc>
        <w:tc>
          <w:tcPr>
            <w:tcW w:w="6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Tu código Kotlin compilado al formato DEX, el que entiende ART.</w:t>
            </w:r>
          </w:p>
        </w:tc>
      </w:tr>
      <w:tr>
        <w:trPr>
          <w:cantSplit/>
        </w:trPr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AndroidManifest.xml</w:t>
            </w:r>
          </w:p>
        </w:tc>
        <w:tc>
          <w:tcPr>
            <w:tcW w:w="6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El manifiesto de la aplicación, en formato binario.</w:t>
            </w:r>
          </w:p>
        </w:tc>
      </w:tr>
      <w:tr>
        <w:trPr>
          <w:cantSplit/>
        </w:trPr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res/</w:t>
            </w:r>
            <w:r>
              <w:rPr>
                <w:b/>
                <w:sz w:val="19"/>
              </w:rPr>
              <w:t xml:space="preserve"> y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resources.arsc</w:t>
            </w:r>
          </w:p>
        </w:tc>
        <w:tc>
          <w:tcPr>
            <w:tcW w:w="6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Los recursos: imágenes, textos, colores, etc. y su índice.</w:t>
            </w:r>
          </w:p>
        </w:tc>
      </w:tr>
      <w:tr>
        <w:trPr>
          <w:cantSplit/>
        </w:trPr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META-INF/</w:t>
            </w:r>
          </w:p>
        </w:tc>
        <w:tc>
          <w:tcPr>
            <w:tcW w:w="6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La firma digital. Android no instala ninguna aplicación que no esté firmada.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1.3. El proceso de construcción</w:t>
      </w:r>
    </w:p>
    <w:p>
      <w:pPr>
        <w:pStyle w:val="Normal"/>
        <w:jc w:val="both"/>
        <w:rPr/>
      </w:pPr>
      <w:r>
        <w:rPr>
          <w:b w:val="false"/>
        </w:rPr>
        <w:t xml:space="preserve">Cuando pulsas Run, Android Studio no ejecuta tu código directamente: lanza </w:t>
      </w:r>
      <w:r>
        <w:rPr>
          <w:b/>
        </w:rPr>
        <w:t>Gradle</w:t>
      </w:r>
      <w:r>
        <w:rPr>
          <w:b w:val="false"/>
        </w:rPr>
        <w:t>, la herramienta de construcción (build), que realiza estos pasos:</w:t>
      </w:r>
    </w:p>
    <w:p>
      <w:pPr>
        <w:pStyle w:val="Normal"/>
        <w:keepNext w:val="true"/>
        <w:spacing w:before="80" w:after="60"/>
        <w:jc w:val="center"/>
        <w:rPr/>
      </w:pPr>
      <w:r>
        <w:rPr/>
        <w:drawing>
          <wp:inline distT="0" distB="0" distL="0" distR="0">
            <wp:extent cx="5579745" cy="1953260"/>
            <wp:effectExtent l="0" t="0" r="0" b="0"/>
            <wp:docPr id="1" name="Imagen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0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95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before="0" w:after="60"/>
        <w:jc w:val="both"/>
        <w:rPr/>
      </w:pPr>
      <w:r>
        <w:rPr>
          <w:b w:val="false"/>
        </w:rPr>
        <w:t xml:space="preserve">El compilador de Kotlin transforma los ficheros </w:t>
      </w:r>
      <w:r>
        <w:rPr>
          <w:rFonts w:cs="Consolas" w:ascii="Consolas" w:hAnsi="Consolas"/>
          <w:b w:val="false"/>
          <w:color w:val="7A2E0A"/>
        </w:rPr>
        <w:t>.kt</w:t>
      </w:r>
      <w:r>
        <w:rPr>
          <w:b w:val="false"/>
        </w:rPr>
        <w:t xml:space="preserve"> en bytecode de la JVM (ficheros </w:t>
      </w:r>
      <w:r>
        <w:rPr>
          <w:rFonts w:cs="Consolas" w:ascii="Consolas" w:hAnsi="Consolas"/>
          <w:b w:val="false"/>
          <w:color w:val="7A2E0A"/>
        </w:rPr>
        <w:t>.class</w:t>
      </w:r>
      <w:r>
        <w:rPr>
          <w:b w:val="false"/>
        </w:rPr>
        <w:t>), igual que en Java.</w:t>
      </w:r>
    </w:p>
    <w:p>
      <w:pPr>
        <w:pStyle w:val="Normal"/>
        <w:numPr>
          <w:ilvl w:val="0"/>
          <w:numId w:val="2"/>
        </w:numPr>
        <w:spacing w:before="0" w:after="60"/>
        <w:jc w:val="both"/>
        <w:rPr/>
      </w:pPr>
      <w:r>
        <w:rPr>
          <w:b/>
        </w:rPr>
        <w:t>D8</w:t>
      </w:r>
      <w:r>
        <w:rPr>
          <w:b w:val="false"/>
        </w:rPr>
        <w:t xml:space="preserve"> convierte ese bytecode al formato </w:t>
      </w:r>
      <w:r>
        <w:rPr>
          <w:b/>
        </w:rPr>
        <w:t>DEX</w:t>
      </w:r>
      <w:r>
        <w:rPr>
          <w:b w:val="false"/>
        </w:rPr>
        <w:t xml:space="preserve"> (Dalvik Executable), optimizado para dispositivos móviles. En las versiones de publicación, </w:t>
      </w:r>
      <w:r>
        <w:rPr>
          <w:b/>
        </w:rPr>
        <w:t>R8</w:t>
      </w:r>
      <w:r>
        <w:rPr>
          <w:b w:val="false"/>
        </w:rPr>
        <w:t xml:space="preserve"> además reduce y ofusca el código.</w:t>
      </w:r>
    </w:p>
    <w:p>
      <w:pPr>
        <w:pStyle w:val="Normal"/>
        <w:numPr>
          <w:ilvl w:val="0"/>
          <w:numId w:val="2"/>
        </w:numPr>
        <w:spacing w:before="0" w:after="60"/>
        <w:jc w:val="both"/>
        <w:rPr/>
      </w:pPr>
      <w:r>
        <w:rPr>
          <w:b/>
        </w:rPr>
        <w:t>AAPT2</w:t>
      </w:r>
      <w:r>
        <w:rPr>
          <w:b w:val="false"/>
        </w:rPr>
        <w:t xml:space="preserve"> compila los recursos y el manifiesto y genera la clase </w:t>
      </w:r>
      <w:r>
        <w:rPr>
          <w:b/>
        </w:rPr>
        <w:t>R</w:t>
      </w:r>
      <w:r>
        <w:rPr>
          <w:b w:val="false"/>
        </w:rPr>
        <w:t>, que permite usar los recursos desde el código (apartado 6).</w:t>
      </w:r>
    </w:p>
    <w:p>
      <w:pPr>
        <w:pStyle w:val="Normal"/>
        <w:numPr>
          <w:ilvl w:val="0"/>
          <w:numId w:val="2"/>
        </w:numPr>
        <w:spacing w:before="0" w:after="60"/>
        <w:jc w:val="both"/>
        <w:rPr/>
      </w:pPr>
      <w:r>
        <w:rPr>
          <w:b w:val="false"/>
        </w:rPr>
        <w:t>Todo se empaqueta en un APK, se firma con un certificado de depuración (debug) y se instala en el emulador o en el móvil.</w:t>
      </w:r>
    </w:p>
    <w:p>
      <w:pPr>
        <w:pStyle w:val="Normal"/>
        <w:numPr>
          <w:ilvl w:val="0"/>
          <w:numId w:val="2"/>
        </w:numPr>
        <w:spacing w:before="0" w:after="60"/>
        <w:jc w:val="both"/>
        <w:rPr/>
      </w:pPr>
      <w:r>
        <w:rPr>
          <w:b w:val="false"/>
        </w:rPr>
        <w:t xml:space="preserve">En el dispositivo, </w:t>
      </w:r>
      <w:r>
        <w:rPr>
          <w:b/>
        </w:rPr>
        <w:t>ART</w:t>
      </w:r>
      <w:r>
        <w:rPr>
          <w:b w:val="false"/>
        </w:rPr>
        <w:t xml:space="preserve"> ejecuta el código DEX.</w:t>
      </w:r>
    </w:p>
    <w:p>
      <w:pPr>
        <w:pStyle w:val="Heading2"/>
        <w:keepNext w:val="true"/>
        <w:rPr/>
      </w:pPr>
      <w:r>
        <w:rPr/>
        <w:t>1.4. El sandbox: cada aplicación en su caja</w:t>
      </w:r>
    </w:p>
    <w:p>
      <w:pPr>
        <w:pStyle w:val="Normal"/>
        <w:jc w:val="both"/>
        <w:rPr/>
      </w:pPr>
      <w:r>
        <w:rPr>
          <w:b w:val="false"/>
        </w:rPr>
        <w:t xml:space="preserve">Android se basa en Linux y aprovecha su sistema de usuarios para aislar las aplicaciones. Es lo que se conoce como </w:t>
      </w:r>
      <w:r>
        <w:rPr>
          <w:b/>
        </w:rPr>
        <w:t>sandbox</w:t>
      </w:r>
      <w:r>
        <w:rPr>
          <w:b w:val="false"/>
        </w:rPr>
        <w:t>: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Cada aplicación recibe al instalarse un </w:t>
      </w:r>
      <w:r>
        <w:rPr>
          <w:b/>
        </w:rPr>
        <w:t>usuario de Linux propio</w:t>
      </w:r>
      <w:r>
        <w:rPr>
          <w:b w:val="false"/>
        </w:rPr>
        <w:t xml:space="preserve"> (un UID único).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Cada aplicación se ejecuta en su </w:t>
      </w:r>
      <w:r>
        <w:rPr>
          <w:b/>
        </w:rPr>
        <w:t>propio proceso</w:t>
      </w:r>
      <w:r>
        <w:rPr>
          <w:b w:val="false"/>
        </w:rPr>
        <w:t>, con su propia instancia de ART.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Cada aplicación tiene una </w:t>
      </w:r>
      <w:r>
        <w:rPr>
          <w:b/>
        </w:rPr>
        <w:t>carpeta privada</w:t>
      </w:r>
      <w:r>
        <w:rPr>
          <w:b w:val="false"/>
        </w:rPr>
        <w:t xml:space="preserve"> de datos (</w:t>
      </w:r>
      <w:r>
        <w:rPr>
          <w:rFonts w:cs="Consolas" w:ascii="Consolas" w:hAnsi="Consolas"/>
          <w:b w:val="false"/>
          <w:color w:val="7A2E0A"/>
        </w:rPr>
        <w:t>/data/data/&lt;paquete&gt;</w:t>
      </w:r>
      <w:r>
        <w:rPr>
          <w:b w:val="false"/>
        </w:rPr>
        <w:t>) a la que las demás no pueden acceder.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 w:val="false"/>
        </w:rPr>
        <w:t xml:space="preserve">Para usar recursos sensibles (cámara, ubicación, contactos...) la aplicación debe declarar y, en muchos casos, pedir </w:t>
      </w:r>
      <w:r>
        <w:rPr>
          <w:b/>
        </w:rPr>
        <w:t>permisos</w:t>
      </w:r>
      <w:r>
        <w:rPr>
          <w:b w:val="false"/>
        </w:rPr>
        <w:t>.</w:t>
      </w:r>
    </w:p>
    <w:p>
      <w:pPr>
        <w:pStyle w:val="Normal"/>
        <w:jc w:val="both"/>
        <w:rPr/>
      </w:pPr>
      <w:r>
        <w:rPr>
          <w:b w:val="false"/>
        </w:rPr>
        <w:t>Por eso las aplicaciones no pueden leer los datos de otras ni interferir entre sí. Si quieren colaborar tienen que hacerlo por vías controladas por el sistema: Intents y ContentProviders, que veremos en el apartado 8.</w:t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DCE6F2"/>
              <w:start w:val="single" w:sz="24" w:space="0" w:color="1F3864"/>
              <w:bottom w:val="single" w:sz="2" w:space="0" w:color="DCE6F2"/>
              <w:end w:val="single" w:sz="2" w:space="0" w:color="DCE6F2"/>
            </w:tcBorders>
            <w:shd w:color="auto" w:fill="DCE6F2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1F3864"/>
                <w:sz w:val="21"/>
              </w:rPr>
              <w:t>El identificador de la aplicación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Cada aplicación se identifica por un nombre único con formato de paquete, por ejemplo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com.example.miprimeraapp</w:t>
            </w:r>
            <w:r>
              <w:rPr>
                <w:b w:val="false"/>
                <w:sz w:val="20"/>
              </w:rPr>
              <w:t xml:space="preserve">. Es el </w:t>
            </w:r>
            <w:r>
              <w:rPr>
                <w:b/>
                <w:sz w:val="20"/>
              </w:rPr>
              <w:t>applicationId</w:t>
            </w:r>
            <w:r>
              <w:rPr>
                <w:b w:val="false"/>
                <w:sz w:val="20"/>
              </w:rPr>
              <w:t xml:space="preserve">. En un dispositivo no puede haber dos aplicaciones con el mismo, y en Google Play tampoco. Por convenio se escribe como un dominio al revés: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es.santacatalina.notas</w:t>
            </w:r>
            <w:r>
              <w:rPr>
                <w:b w:val="false"/>
                <w:sz w:val="20"/>
              </w:rPr>
              <w:t>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2. Crear el primer proyecto</w:t>
      </w:r>
    </w:p>
    <w:p>
      <w:pPr>
        <w:pStyle w:val="Heading2"/>
        <w:keepNext w:val="true"/>
        <w:rPr/>
      </w:pPr>
      <w:r>
        <w:rPr/>
        <w:t>2.1. El asistente de nuevo proyecto</w:t>
      </w:r>
    </w:p>
    <w:p>
      <w:pPr>
        <w:pStyle w:val="Normal"/>
        <w:jc w:val="both"/>
        <w:rPr/>
      </w:pPr>
      <w:r>
        <w:rPr>
          <w:b w:val="false"/>
        </w:rPr>
        <w:t xml:space="preserve">En Android Studio, elige </w:t>
      </w:r>
      <w:r>
        <w:rPr>
          <w:b/>
        </w:rPr>
        <w:t>File &gt; New &gt; New Project</w:t>
      </w:r>
      <w:r>
        <w:rPr>
          <w:b w:val="false"/>
        </w:rPr>
        <w:t xml:space="preserve"> (o </w:t>
      </w:r>
      <w:r>
        <w:rPr>
          <w:b/>
        </w:rPr>
        <w:t>New Project</w:t>
      </w:r>
      <w:r>
        <w:rPr>
          <w:b w:val="false"/>
        </w:rPr>
        <w:t xml:space="preserve"> en la pantalla de bienvenida). En la categoría </w:t>
      </w:r>
      <w:r>
        <w:rPr>
          <w:b/>
        </w:rPr>
        <w:t>Phone and Tablet</w:t>
      </w:r>
      <w:r>
        <w:rPr>
          <w:b w:val="false"/>
        </w:rPr>
        <w:t xml:space="preserve"> selecciona la plantilla </w:t>
      </w:r>
      <w:r>
        <w:rPr>
          <w:b/>
        </w:rPr>
        <w:t>Empty Activity</w:t>
      </w:r>
      <w:r>
        <w:rPr>
          <w:b w:val="false"/>
        </w:rPr>
        <w:t>, la que crea una aplicación con Jetpack Compose y una sola pantalla.</w:t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FCE9DE"/>
              <w:start w:val="single" w:sz="24" w:space="0" w:color="C1440E"/>
              <w:bottom w:val="single" w:sz="2" w:space="0" w:color="FCE9DE"/>
              <w:end w:val="single" w:sz="2" w:space="0" w:color="FCE9DE"/>
            </w:tcBorders>
            <w:shd w:color="auto" w:fill="FCE9DE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C1440E"/>
                <w:sz w:val="21"/>
              </w:rPr>
              <w:t>Empty Activity no es Empty Views Activity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La plantilla </w:t>
            </w:r>
            <w:r>
              <w:rPr>
                <w:b/>
                <w:sz w:val="20"/>
              </w:rPr>
              <w:t>Empty Views Activity</w:t>
            </w:r>
            <w:r>
              <w:rPr>
                <w:b w:val="false"/>
                <w:sz w:val="20"/>
              </w:rPr>
              <w:t xml:space="preserve"> crea un proyecto con el sistema antiguo de interfaces en XML. En este módulo trabajamos con Jetpack Compose, así que elige siempre </w:t>
            </w:r>
            <w:r>
              <w:rPr>
                <w:b/>
                <w:sz w:val="20"/>
              </w:rPr>
              <w:t>Empty Activity</w:t>
            </w:r>
            <w:r>
              <w:rPr>
                <w:b w:val="false"/>
                <w:sz w:val="20"/>
              </w:rPr>
              <w:t>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keepNext w:val="true"/>
        <w:jc w:val="both"/>
        <w:rPr/>
      </w:pPr>
      <w:r>
        <w:rPr>
          <w:b w:val="false"/>
        </w:rPr>
        <w:t>En la segunda pantalla del asistente se configuran estos campos: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300"/>
        <w:gridCol w:w="2900"/>
        <w:gridCol w:w="3586"/>
      </w:tblGrid>
      <w:tr>
        <w:trPr>
          <w:tblHeader w:val="true"/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Valor para MiPrimeraApp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MiPrimeraApp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Nombre del proyecto y nombre que verá el usuario bajo el icono.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Package name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com.example.miprimeraapp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Paquete del código y applicationId. Se genera a partir del nombre; puedes cambiarlo.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Save location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Tu carpeta de trabajo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Dónde se guarda el proyecto. Evita rutas con espacios o tildes.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Minimum SDK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API 24 (Android 7.0)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Versión mínima de Android en la que se podrá instalar.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Build configuration language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Kotlin DSL (build.gradle.kts)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Lenguaje de los ficheros de Gradle. Es la opción recomendada.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Al pulsar </w:t>
      </w:r>
      <w:r>
        <w:rPr>
          <w:b/>
        </w:rPr>
        <w:t>Finish</w:t>
      </w:r>
      <w:r>
        <w:rPr>
          <w:b w:val="false"/>
        </w:rPr>
        <w:t>, Android Studio crea el proyecto y lanza la primera sincronización de Gradle (</w:t>
      </w:r>
      <w:r>
        <w:rPr>
          <w:b/>
        </w:rPr>
        <w:t>Gradle Sync</w:t>
      </w:r>
      <w:r>
        <w:rPr>
          <w:b w:val="false"/>
        </w:rPr>
        <w:t>), que descarga las herramientas y librerías necesarias. La primera vez puede tardar varios minutos: verás el progreso en la barra inferior. No toques nada hasta que termine.</w:t>
      </w:r>
    </w:p>
    <w:p>
      <w:pPr>
        <w:pStyle w:val="Heading2"/>
        <w:keepNext w:val="true"/>
        <w:rPr/>
      </w:pPr>
      <w:r>
        <w:rPr/>
        <w:t>2.2. Ejecutar la aplicación</w:t>
      </w:r>
    </w:p>
    <w:p>
      <w:pPr>
        <w:pStyle w:val="Normal"/>
        <w:numPr>
          <w:ilvl w:val="0"/>
          <w:numId w:val="6"/>
        </w:numPr>
        <w:spacing w:before="0" w:after="60"/>
        <w:jc w:val="both"/>
        <w:rPr/>
      </w:pPr>
      <w:r>
        <w:rPr>
          <w:b w:val="false"/>
        </w:rPr>
        <w:t xml:space="preserve">Abre el </w:t>
      </w:r>
      <w:r>
        <w:rPr>
          <w:b/>
        </w:rPr>
        <w:t>Device Manager</w:t>
      </w:r>
      <w:r>
        <w:rPr>
          <w:b w:val="false"/>
        </w:rPr>
        <w:t xml:space="preserve"> (panel derecho) y comprueba que tienes un dispositivo virtual (AVD), el que creaste en la UT1.</w:t>
      </w:r>
    </w:p>
    <w:p>
      <w:pPr>
        <w:pStyle w:val="Normal"/>
        <w:numPr>
          <w:ilvl w:val="0"/>
          <w:numId w:val="2"/>
        </w:numPr>
        <w:spacing w:before="0" w:after="60"/>
        <w:jc w:val="both"/>
        <w:rPr/>
      </w:pPr>
      <w:r>
        <w:rPr>
          <w:b w:val="false"/>
        </w:rPr>
        <w:t>En la barra superior, selecciona ese dispositivo en el desplegable de dispositivos.</w:t>
      </w:r>
    </w:p>
    <w:p>
      <w:pPr>
        <w:pStyle w:val="Normal"/>
        <w:numPr>
          <w:ilvl w:val="0"/>
          <w:numId w:val="2"/>
        </w:numPr>
        <w:spacing w:before="0" w:after="60"/>
        <w:jc w:val="both"/>
        <w:rPr/>
      </w:pPr>
      <w:r>
        <w:rPr>
          <w:b w:val="false"/>
        </w:rPr>
        <w:t xml:space="preserve">Pulsa el botón verde </w:t>
      </w:r>
      <w:r>
        <w:rPr>
          <w:b/>
        </w:rPr>
        <w:t>Run 'app'</w:t>
      </w:r>
      <w:r>
        <w:rPr>
          <w:b w:val="false"/>
        </w:rPr>
        <w:t xml:space="preserve"> (o Mayús + F10).</w:t>
      </w:r>
    </w:p>
    <w:p>
      <w:pPr>
        <w:pStyle w:val="Normal"/>
        <w:numPr>
          <w:ilvl w:val="0"/>
          <w:numId w:val="2"/>
        </w:numPr>
        <w:spacing w:before="0" w:after="60"/>
        <w:jc w:val="both"/>
        <w:rPr/>
      </w:pPr>
      <w:r>
        <w:rPr>
          <w:b w:val="false"/>
        </w:rPr>
        <w:t>Gradle construye el APK, arranca el emulador si no estaba abierto, instala la aplicación y la lanza. Verás el texto "Hello Android!".</w:t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DCE6F2"/>
              <w:start w:val="single" w:sz="24" w:space="0" w:color="1F3864"/>
              <w:bottom w:val="single" w:sz="2" w:space="0" w:color="DCE6F2"/>
              <w:end w:val="single" w:sz="2" w:space="0" w:color="DCE6F2"/>
            </w:tcBorders>
            <w:shd w:color="auto" w:fill="DCE6F2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1F3864"/>
                <w:sz w:val="21"/>
              </w:rPr>
              <w:t>El emulador no se cierra entre ejecuciones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Arrancar el emulador es lo más lento. Déjalo abierto toda la sesión: cada vez que pulses Run, Android Studio solo reinstala la aplicación.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3. Recorrido por el proyecto</w:t>
      </w:r>
    </w:p>
    <w:p>
      <w:pPr>
        <w:pStyle w:val="Heading2"/>
        <w:keepNext w:val="true"/>
        <w:rPr/>
      </w:pPr>
      <w:r>
        <w:rPr/>
        <w:t>3.1. Vista Android y vista Project</w:t>
      </w:r>
    </w:p>
    <w:p>
      <w:pPr>
        <w:pStyle w:val="Normal"/>
        <w:jc w:val="both"/>
        <w:rPr/>
      </w:pPr>
      <w:r>
        <w:rPr>
          <w:b w:val="false"/>
        </w:rPr>
        <w:t xml:space="preserve">El panel </w:t>
      </w:r>
      <w:r>
        <w:rPr>
          <w:b/>
        </w:rPr>
        <w:t>Project</w:t>
      </w:r>
      <w:r>
        <w:rPr>
          <w:b w:val="false"/>
        </w:rPr>
        <w:t xml:space="preserve"> de la izquierda tiene un selector en la parte superior con varias vistas. Las dos que usarás son: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/>
        </w:rPr>
        <w:t>Android</w:t>
      </w:r>
      <w:r>
        <w:rPr>
          <w:b w:val="false"/>
        </w:rPr>
        <w:t>: la vista por defecto. Agrupa los ficheros por su función (código, recursos, manifiesto, scripts de Gradle) y oculta los que no sueles tocar. Es la más cómoda para trabajar.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/>
        </w:rPr>
        <w:t>Project</w:t>
      </w:r>
      <w:r>
        <w:rPr>
          <w:b w:val="false"/>
        </w:rPr>
        <w:t>: muestra las carpetas tal como están en el disco. La necesitas cuando quieres ver dónde está realmente un fichero o entregar el proyecto.</w:t>
      </w:r>
    </w:p>
    <w:p>
      <w:pPr>
        <w:pStyle w:val="Normal"/>
        <w:keepNext w:val="true"/>
        <w:jc w:val="both"/>
        <w:rPr/>
      </w:pPr>
      <w:r>
        <w:rPr>
          <w:b w:val="false"/>
        </w:rPr>
        <w:t>Esta es la vista Android de MiPrimeraApp: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Vista Android del proyecto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app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├── </w:t>
            </w:r>
            <w:r>
              <w:rPr>
                <w:rFonts w:cs="Consolas" w:ascii="Consolas" w:hAnsi="Consolas"/>
                <w:color w:val="1B1B1B"/>
                <w:sz w:val="16"/>
              </w:rPr>
              <w:t>manifests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│   └── </w:t>
            </w:r>
            <w:r>
              <w:rPr>
                <w:rFonts w:cs="Consolas" w:ascii="Consolas" w:hAnsi="Consolas"/>
                <w:color w:val="1B1B1B"/>
                <w:sz w:val="16"/>
              </w:rPr>
              <w:t>AndroidManifest.xml            ← manifiesto (apartado 5)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├── </w:t>
            </w:r>
            <w:r>
              <w:rPr>
                <w:rFonts w:cs="Consolas" w:ascii="Consolas" w:hAnsi="Consolas"/>
                <w:color w:val="1B1B1B"/>
                <w:sz w:val="16"/>
              </w:rPr>
              <w:t>kotlin+java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│   ├── </w:t>
            </w:r>
            <w:r>
              <w:rPr>
                <w:rFonts w:cs="Consolas" w:ascii="Consolas" w:hAnsi="Consolas"/>
                <w:color w:val="1B1B1B"/>
                <w:sz w:val="16"/>
              </w:rPr>
              <w:t>com.example.miprimeraapp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│   │   ├── </w:t>
            </w:r>
            <w:r>
              <w:rPr>
                <w:rFonts w:cs="Consolas" w:ascii="Consolas" w:hAnsi="Consolas"/>
                <w:color w:val="1B1B1B"/>
                <w:sz w:val="16"/>
              </w:rPr>
              <w:t>MainActivity.kt            ← pantalla principal (apartado 7)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│   │   └── </w:t>
            </w:r>
            <w:r>
              <w:rPr>
                <w:rFonts w:cs="Consolas" w:ascii="Consolas" w:hAnsi="Consolas"/>
                <w:color w:val="1B1B1B"/>
                <w:sz w:val="16"/>
              </w:rPr>
              <w:t>ui.theme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│   │       ├── </w:t>
            </w:r>
            <w:r>
              <w:rPr>
                <w:rFonts w:cs="Consolas" w:ascii="Consolas" w:hAnsi="Consolas"/>
                <w:color w:val="1B1B1B"/>
                <w:sz w:val="16"/>
              </w:rPr>
              <w:t>Color.kt               ← colores del tema de Compose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│   │       ├── </w:t>
            </w:r>
            <w:r>
              <w:rPr>
                <w:rFonts w:cs="Consolas" w:ascii="Consolas" w:hAnsi="Consolas"/>
                <w:color w:val="1B1B1B"/>
                <w:sz w:val="16"/>
              </w:rPr>
              <w:t>Theme.kt               ← tema de la aplicación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│   │       └── </w:t>
            </w:r>
            <w:r>
              <w:rPr>
                <w:rFonts w:cs="Consolas" w:ascii="Consolas" w:hAnsi="Consolas"/>
                <w:color w:val="1B1B1B"/>
                <w:sz w:val="16"/>
              </w:rPr>
              <w:t>Type.kt                ← tipografía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│   ├── </w:t>
            </w:r>
            <w:r>
              <w:rPr>
                <w:rFonts w:cs="Consolas" w:ascii="Consolas" w:hAnsi="Consolas"/>
                <w:color w:val="1B1B1B"/>
                <w:sz w:val="16"/>
              </w:rPr>
              <w:t>com.example.miprimeraapp (androidTest)   ← pruebas en dispositivo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│   └── </w:t>
            </w:r>
            <w:r>
              <w:rPr>
                <w:rFonts w:cs="Consolas" w:ascii="Consolas" w:hAnsi="Consolas"/>
                <w:color w:val="1B1B1B"/>
                <w:sz w:val="16"/>
              </w:rPr>
              <w:t>com.example.miprimeraapp (test)          ← pruebas unitarias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└── </w:t>
            </w:r>
            <w:r>
              <w:rPr>
                <w:rFonts w:cs="Consolas" w:ascii="Consolas" w:hAnsi="Consolas"/>
                <w:color w:val="1B1B1B"/>
                <w:sz w:val="16"/>
              </w:rPr>
              <w:t>res                                 ← recursos (apartado 6)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├── </w:t>
            </w:r>
            <w:r>
              <w:rPr>
                <w:rFonts w:cs="Consolas" w:ascii="Consolas" w:hAnsi="Consolas"/>
                <w:color w:val="1B1B1B"/>
                <w:sz w:val="16"/>
              </w:rPr>
              <w:t>drawable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├── </w:t>
            </w:r>
            <w:r>
              <w:rPr>
                <w:rFonts w:cs="Consolas" w:ascii="Consolas" w:hAnsi="Consolas"/>
                <w:color w:val="1B1B1B"/>
                <w:sz w:val="16"/>
              </w:rPr>
              <w:t>mipmap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├── </w:t>
            </w:r>
            <w:r>
              <w:rPr>
                <w:rFonts w:cs="Consolas" w:ascii="Consolas" w:hAnsi="Consolas"/>
                <w:color w:val="1B1B1B"/>
                <w:sz w:val="16"/>
              </w:rPr>
              <w:t>values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└── </w:t>
            </w:r>
            <w:r>
              <w:rPr>
                <w:rFonts w:cs="Consolas" w:ascii="Consolas" w:hAnsi="Consolas"/>
                <w:color w:val="1B1B1B"/>
                <w:sz w:val="16"/>
              </w:rPr>
              <w:t>xml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Gradle Scripts                          ← configuración (apartado 4)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├── </w:t>
            </w:r>
            <w:r>
              <w:rPr>
                <w:rFonts w:cs="Consolas" w:ascii="Consolas" w:hAnsi="Consolas"/>
                <w:color w:val="1B1B1B"/>
                <w:sz w:val="16"/>
              </w:rPr>
              <w:t>build.gradle.kts (Project: MiPrimeraApp)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├── </w:t>
            </w:r>
            <w:r>
              <w:rPr>
                <w:rFonts w:cs="Consolas" w:ascii="Consolas" w:hAnsi="Consolas"/>
                <w:color w:val="1B1B1B"/>
                <w:sz w:val="16"/>
              </w:rPr>
              <w:t>build.gradle.kts (Module :app)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├── </w:t>
            </w:r>
            <w:r>
              <w:rPr>
                <w:rFonts w:cs="Consolas" w:ascii="Consolas" w:hAnsi="Consolas"/>
                <w:color w:val="1B1B1B"/>
                <w:sz w:val="16"/>
              </w:rPr>
              <w:t>proguard-rules.pro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├── </w:t>
            </w:r>
            <w:r>
              <w:rPr>
                <w:rFonts w:cs="Consolas" w:ascii="Consolas" w:hAnsi="Consolas"/>
                <w:color w:val="1B1B1B"/>
                <w:sz w:val="16"/>
              </w:rPr>
              <w:t>gradle.properties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├── </w:t>
            </w:r>
            <w:r>
              <w:rPr>
                <w:rFonts w:cs="Consolas" w:ascii="Consolas" w:hAnsi="Consolas"/>
                <w:color w:val="1B1B1B"/>
                <w:sz w:val="16"/>
              </w:rPr>
              <w:t>gradle-wrapper.properties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├── </w:t>
            </w:r>
            <w:r>
              <w:rPr>
                <w:rFonts w:cs="Consolas" w:ascii="Consolas" w:hAnsi="Consolas"/>
                <w:color w:val="1B1B1B"/>
                <w:sz w:val="16"/>
              </w:rPr>
              <w:t>libs.versions.toml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├── </w:t>
            </w:r>
            <w:r>
              <w:rPr>
                <w:rFonts w:cs="Consolas" w:ascii="Consolas" w:hAnsi="Consolas"/>
                <w:color w:val="1B1B1B"/>
                <w:sz w:val="16"/>
              </w:rPr>
              <w:t>local.properties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└── </w:t>
            </w:r>
            <w:r>
              <w:rPr>
                <w:rFonts w:cs="Consolas" w:ascii="Consolas" w:hAnsi="Consolas"/>
                <w:color w:val="1B1B1B"/>
                <w:sz w:val="16"/>
              </w:rPr>
              <w:t>settings.gradle.kts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En la vista Project, el mismo código está en </w:t>
      </w:r>
      <w:r>
        <w:rPr>
          <w:rFonts w:cs="Consolas" w:ascii="Consolas" w:hAnsi="Consolas"/>
          <w:b w:val="false"/>
          <w:color w:val="7A2E0A"/>
        </w:rPr>
        <w:t>app/src/main/java/com/example/miprimeraapp/</w:t>
      </w:r>
      <w:r>
        <w:rPr>
          <w:b w:val="false"/>
        </w:rPr>
        <w:t xml:space="preserve"> (en algunas versiones la carpeta se llama </w:t>
      </w:r>
      <w:r>
        <w:rPr>
          <w:rFonts w:cs="Consolas" w:ascii="Consolas" w:hAnsi="Consolas"/>
          <w:b w:val="false"/>
          <w:color w:val="7A2E0A"/>
        </w:rPr>
        <w:t>kotlin</w:t>
      </w:r>
      <w:r>
        <w:rPr>
          <w:b w:val="false"/>
        </w:rPr>
        <w:t xml:space="preserve"> en lugar de </w:t>
      </w:r>
      <w:r>
        <w:rPr>
          <w:rFonts w:cs="Consolas" w:ascii="Consolas" w:hAnsi="Consolas"/>
          <w:b w:val="false"/>
          <w:color w:val="7A2E0A"/>
        </w:rPr>
        <w:t>java</w:t>
      </w:r>
      <w:r>
        <w:rPr>
          <w:b w:val="false"/>
        </w:rPr>
        <w:t xml:space="preserve">), los recursos en </w:t>
      </w:r>
      <w:r>
        <w:rPr>
          <w:rFonts w:cs="Consolas" w:ascii="Consolas" w:hAnsi="Consolas"/>
          <w:b w:val="false"/>
          <w:color w:val="7A2E0A"/>
        </w:rPr>
        <w:t>app/src/main/res/</w:t>
      </w:r>
      <w:r>
        <w:rPr>
          <w:b w:val="false"/>
        </w:rPr>
        <w:t xml:space="preserve"> y el manifiesto en </w:t>
      </w:r>
      <w:r>
        <w:rPr>
          <w:rFonts w:cs="Consolas" w:ascii="Consolas" w:hAnsi="Consolas"/>
          <w:b w:val="false"/>
          <w:color w:val="7A2E0A"/>
        </w:rPr>
        <w:t>app/src/main/AndroidManifest.xml</w:t>
      </w:r>
      <w:r>
        <w:rPr>
          <w:b w:val="false"/>
        </w:rPr>
        <w:t>.</w:t>
      </w:r>
    </w:p>
    <w:p>
      <w:pPr>
        <w:pStyle w:val="Heading2"/>
        <w:keepNext w:val="true"/>
        <w:rPr/>
      </w:pPr>
      <w:r>
        <w:rPr/>
        <w:t>3.2. Proyecto y módulo</w:t>
      </w:r>
    </w:p>
    <w:p>
      <w:pPr>
        <w:pStyle w:val="Normal"/>
        <w:jc w:val="both"/>
        <w:rPr/>
      </w:pPr>
      <w:r>
        <w:rPr>
          <w:b w:val="false"/>
        </w:rPr>
        <w:t xml:space="preserve">Un </w:t>
      </w:r>
      <w:r>
        <w:rPr>
          <w:b/>
        </w:rPr>
        <w:t>proyecto</w:t>
      </w:r>
      <w:r>
        <w:rPr>
          <w:b w:val="false"/>
        </w:rPr>
        <w:t xml:space="preserve"> puede contener varios </w:t>
      </w:r>
      <w:r>
        <w:rPr>
          <w:b/>
        </w:rPr>
        <w:t>módulos</w:t>
      </w:r>
      <w:r>
        <w:rPr>
          <w:b w:val="false"/>
        </w:rPr>
        <w:t xml:space="preserve">. Un módulo es una parte del proyecto que se compila por separado: la aplicación en sí, una librería propia, la versión para reloj... La plantilla crea un único módulo llamado </w:t>
      </w:r>
      <w:r>
        <w:rPr>
          <w:b/>
        </w:rPr>
        <w:t>app</w:t>
      </w:r>
      <w:r>
        <w:rPr>
          <w:b w:val="false"/>
        </w:rPr>
        <w:t xml:space="preserve">, y es el único que usaremos. Por eso verás dos ficheros </w:t>
      </w:r>
      <w:r>
        <w:rPr>
          <w:rFonts w:cs="Consolas" w:ascii="Consolas" w:hAnsi="Consolas"/>
          <w:b w:val="false"/>
          <w:color w:val="7A2E0A"/>
        </w:rPr>
        <w:t>build.gradle.kts</w:t>
      </w:r>
      <w:r>
        <w:rPr>
          <w:b w:val="false"/>
        </w:rPr>
        <w:t xml:space="preserve">: uno del proyecto completo y otro del módulo </w:t>
      </w:r>
      <w:r>
        <w:rPr>
          <w:rFonts w:cs="Consolas" w:ascii="Consolas" w:hAnsi="Consolas"/>
          <w:b w:val="false"/>
          <w:color w:val="7A2E0A"/>
        </w:rPr>
        <w:t>app</w:t>
      </w:r>
      <w:r>
        <w:rPr>
          <w:b w:val="false"/>
        </w:rPr>
        <w:t>.</w:t>
      </w:r>
    </w:p>
    <w:p>
      <w:pPr>
        <w:pStyle w:val="Heading2"/>
        <w:keepNext w:val="true"/>
        <w:rPr/>
      </w:pPr>
      <w:r>
        <w:rPr/>
        <w:t>3.3. Las piezas del proyecto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900"/>
        <w:gridCol w:w="2700"/>
        <w:gridCol w:w="4186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Pieza</w:t>
            </w:r>
          </w:p>
        </w:tc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Dónde está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Para qué sirve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Código Kotlin</w:t>
            </w:r>
          </w:p>
        </w:tc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kotlin+java/&lt;paquete&gt;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Las clases de la aplicación: Activities, funciones de Compose, lógica.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Recursos</w:t>
            </w:r>
          </w:p>
        </w:tc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res/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Todo lo que no es código: textos, colores, imágenes, iconos, temas.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Manifiesto</w:t>
            </w:r>
          </w:p>
        </w:tc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manifests/AndroidManifest.xml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La "ficha" de la aplicación para el sistema: componentes, permisos, icono.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Scripts de Gradle</w:t>
            </w:r>
          </w:p>
        </w:tc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Gradle Scripts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Cómo se construye la aplicación: versiones, SDK y librerías.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Pruebas</w:t>
            </w:r>
          </w:p>
        </w:tc>
        <w:tc>
          <w:tcPr>
            <w:tcW w:w="2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(test)</w:t>
            </w:r>
            <w:r>
              <w:rPr>
                <w:b w:val="false"/>
                <w:sz w:val="19"/>
              </w:rPr>
              <w:t xml:space="preserve"> y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(androidTest)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Pruebas automáticas. No las usaremos de momento.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E6EFDD"/>
              <w:start w:val="single" w:sz="24" w:space="0" w:color="4E7A27"/>
              <w:bottom w:val="single" w:sz="2" w:space="0" w:color="E6EFDD"/>
              <w:end w:val="single" w:sz="2" w:space="0" w:color="E6EFDD"/>
            </w:tcBorders>
            <w:shd w:color="auto" w:fill="E6EFDD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4E7A27"/>
                <w:sz w:val="21"/>
              </w:rPr>
              <w:t>Actividad 10. Crea y recorre tu primer proyecto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/>
                <w:sz w:val="20"/>
              </w:rPr>
              <w:t>Parte A.</w:t>
            </w:r>
            <w:r>
              <w:rPr>
                <w:b w:val="false"/>
                <w:sz w:val="20"/>
              </w:rPr>
              <w:t xml:space="preserve"> Crea el proyecto MiPrimeraApp con la plantilla Empty Activity y los valores de la tabla del apartado 2.1. Ejecútalo en el emulador.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/>
                <w:sz w:val="20"/>
              </w:rPr>
              <w:t>Parte B.</w:t>
            </w:r>
            <w:r>
              <w:rPr>
                <w:b w:val="false"/>
                <w:sz w:val="20"/>
              </w:rPr>
              <w:t xml:space="preserve"> Sin buscar en los apuntes, localiza en el panel Project y abre: el manifiesto, la clase MainActivity, el fichero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strings.xml</w:t>
            </w:r>
            <w:r>
              <w:rPr>
                <w:b w:val="false"/>
                <w:sz w:val="20"/>
              </w:rPr>
              <w:t xml:space="preserve"> y el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build.gradle.kts</w:t>
            </w:r>
            <w:r>
              <w:rPr>
                <w:b w:val="false"/>
                <w:sz w:val="20"/>
              </w:rPr>
              <w:t xml:space="preserve"> del módulo. Cambia después a la vista Project y encuentra la ruta real de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MainActivity.kt</w:t>
            </w:r>
            <w:r>
              <w:rPr>
                <w:b w:val="false"/>
                <w:sz w:val="20"/>
              </w:rPr>
              <w:t xml:space="preserve"> en el disco.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/>
                <w:sz w:val="20"/>
              </w:rPr>
              <w:t>Parte C.</w:t>
            </w:r>
            <w:r>
              <w:rPr>
                <w:b w:val="false"/>
                <w:sz w:val="20"/>
              </w:rPr>
              <w:t xml:space="preserve"> En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MainActivity.kt</w:t>
            </w:r>
            <w:r>
              <w:rPr>
                <w:b w:val="false"/>
                <w:sz w:val="20"/>
              </w:rPr>
              <w:t xml:space="preserve">, cambia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"Android"</w:t>
            </w:r>
            <w:r>
              <w:rPr>
                <w:b w:val="false"/>
                <w:sz w:val="20"/>
              </w:rPr>
              <w:t xml:space="preserve"> por tu nombre en la llamada a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Greeting</w:t>
            </w:r>
            <w:r>
              <w:rPr>
                <w:b w:val="false"/>
                <w:sz w:val="20"/>
              </w:rPr>
              <w:t xml:space="preserve"> dentro de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setContent</w:t>
            </w:r>
            <w:r>
              <w:rPr>
                <w:b w:val="false"/>
                <w:sz w:val="20"/>
              </w:rPr>
              <w:t xml:space="preserve"> y vuelve a ejecutar. ¿Qué ha cambiado en el emulador? ¿Ha cambiado también la vista previa (Preview) del editor? ¿Por qué crees que no?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4. Gradle con Kotlin DSL</w:t>
      </w:r>
    </w:p>
    <w:p>
      <w:pPr>
        <w:pStyle w:val="Heading2"/>
        <w:keepNext w:val="true"/>
        <w:rPr/>
      </w:pPr>
      <w:r>
        <w:rPr/>
        <w:t>4.1. Qué es Gradle</w:t>
      </w:r>
    </w:p>
    <w:p>
      <w:pPr>
        <w:pStyle w:val="Normal"/>
        <w:jc w:val="both"/>
        <w:rPr/>
      </w:pPr>
      <w:r>
        <w:rPr>
          <w:b/>
        </w:rPr>
        <w:t>Gradle</w:t>
      </w:r>
      <w:r>
        <w:rPr>
          <w:b w:val="false"/>
        </w:rPr>
        <w:t xml:space="preserve"> es la herramienta que construye la aplicación: descarga las librerías, compila el código, procesa los recursos y genera el APK. Su configuración se escribe en ficheros con extensión </w:t>
      </w:r>
      <w:r>
        <w:rPr>
          <w:rFonts w:cs="Consolas" w:ascii="Consolas" w:hAnsi="Consolas"/>
          <w:b w:val="false"/>
          <w:color w:val="7A2E0A"/>
        </w:rPr>
        <w:t>.gradle.kts</w:t>
      </w:r>
      <w:r>
        <w:rPr>
          <w:b w:val="false"/>
        </w:rPr>
        <w:t xml:space="preserve">, que son </w:t>
      </w:r>
      <w:r>
        <w:rPr>
          <w:b/>
        </w:rPr>
        <w:t>código Kotlin</w:t>
      </w:r>
      <w:r>
        <w:rPr>
          <w:b w:val="false"/>
        </w:rPr>
        <w:t xml:space="preserve"> (Kotlin DSL, Domain Specific Language). Por eso ya sabes leerlos: verás llamadas a funciones, lambdas y asignaciones.</w:t>
      </w:r>
    </w:p>
    <w:p>
      <w:pPr>
        <w:pStyle w:val="Normal"/>
        <w:jc w:val="both"/>
        <w:rPr/>
      </w:pPr>
      <w:r>
        <w:rPr>
          <w:b w:val="false"/>
        </w:rPr>
        <w:t xml:space="preserve">Cada vez que modificas un fichero de Gradle, Android Studio muestra una barra amarilla con el botón </w:t>
      </w:r>
      <w:r>
        <w:rPr>
          <w:b/>
        </w:rPr>
        <w:t>Sync Now</w:t>
      </w:r>
      <w:r>
        <w:rPr>
          <w:b w:val="false"/>
        </w:rPr>
        <w:t xml:space="preserve">. Hay que pulsarlo para que los cambios se apliquen. Si la sincronización falla, la aplicación no se puede ejecutar: el error aparece en el panel </w:t>
      </w:r>
      <w:r>
        <w:rPr>
          <w:b/>
        </w:rPr>
        <w:t>Build</w:t>
      </w:r>
      <w:r>
        <w:rPr>
          <w:b w:val="false"/>
        </w:rPr>
        <w:t>.</w:t>
      </w:r>
    </w:p>
    <w:p>
      <w:pPr>
        <w:pStyle w:val="Normal"/>
        <w:keepNext w:val="true"/>
        <w:jc w:val="both"/>
        <w:rPr/>
      </w:pPr>
      <w:r>
        <w:rPr>
          <w:b w:val="false"/>
        </w:rPr>
        <w:t>Estos son los ficheros de Gradle Scripts y cuáles vas a tocar: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900"/>
        <w:gridCol w:w="4099"/>
        <w:gridCol w:w="1787"/>
      </w:tblGrid>
      <w:tr>
        <w:trPr>
          <w:tblHeader w:val="true"/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Fichero</w:t>
            </w:r>
          </w:p>
        </w:tc>
        <w:tc>
          <w:tcPr>
            <w:tcW w:w="4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Qué contiene</w:t>
            </w:r>
          </w:p>
        </w:tc>
        <w:tc>
          <w:tcPr>
            <w:tcW w:w="17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¿Lo modificas?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settings.gradle.kts</w:t>
            </w:r>
          </w:p>
        </w:tc>
        <w:tc>
          <w:tcPr>
            <w:tcW w:w="4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Nombre del proyecto, repositorios de donde se descargan las librerías y módulos incluidos.</w:t>
            </w:r>
          </w:p>
        </w:tc>
        <w:tc>
          <w:tcPr>
            <w:tcW w:w="17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Casi nunca.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build.gradle.kts</w:t>
            </w:r>
            <w:r>
              <w:rPr>
                <w:b/>
                <w:sz w:val="19"/>
              </w:rPr>
              <w:t xml:space="preserve"> (Project)</w:t>
            </w:r>
          </w:p>
        </w:tc>
        <w:tc>
          <w:tcPr>
            <w:tcW w:w="4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Plugins comunes a todos los módulos.</w:t>
            </w:r>
          </w:p>
        </w:tc>
        <w:tc>
          <w:tcPr>
            <w:tcW w:w="17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Casi nunca.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build.gradle.kts</w:t>
            </w:r>
            <w:r>
              <w:rPr>
                <w:b/>
                <w:sz w:val="19"/>
              </w:rPr>
              <w:t xml:space="preserve"> (Module :app)</w:t>
            </w:r>
          </w:p>
        </w:tc>
        <w:tc>
          <w:tcPr>
            <w:tcW w:w="4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La configuración de la aplicación: identificador, versiones de Android, dependencias.</w:t>
            </w:r>
          </w:p>
        </w:tc>
        <w:tc>
          <w:tcPr>
            <w:tcW w:w="17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Sí, a menudo.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libs.versions.toml</w:t>
            </w:r>
          </w:p>
        </w:tc>
        <w:tc>
          <w:tcPr>
            <w:tcW w:w="4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Catálogo de versiones: las librerías y sus versiones en un único sitio.</w:t>
            </w:r>
          </w:p>
        </w:tc>
        <w:tc>
          <w:tcPr>
            <w:tcW w:w="17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Sí, al añadir librerías.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gradle.properties</w:t>
            </w:r>
          </w:p>
        </w:tc>
        <w:tc>
          <w:tcPr>
            <w:tcW w:w="4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Opciones de Gradle (memoria, AndroidX...).</w:t>
            </w:r>
          </w:p>
        </w:tc>
        <w:tc>
          <w:tcPr>
            <w:tcW w:w="17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No.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gradle-wrapper.properties</w:t>
            </w:r>
          </w:p>
        </w:tc>
        <w:tc>
          <w:tcPr>
            <w:tcW w:w="4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Versión de Gradle que usa el proyecto.</w:t>
            </w:r>
          </w:p>
        </w:tc>
        <w:tc>
          <w:tcPr>
            <w:tcW w:w="17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No.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local.properties</w:t>
            </w:r>
          </w:p>
        </w:tc>
        <w:tc>
          <w:tcPr>
            <w:tcW w:w="40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Ruta del SDK en tu equipo. Es local: no se comparte ni se sube a un repositorio.</w:t>
            </w:r>
          </w:p>
        </w:tc>
        <w:tc>
          <w:tcPr>
            <w:tcW w:w="17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4.2. settings.gradle.kts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settings.gradle.kts (resumido)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pluginManagement {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repositories {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google()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mavenCentral()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gradlePluginPortal()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dependencyResolutionManagement {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repositories {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google()            // librerías de Google y AndroidX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mavenCentral()      // el gran repositorio de librerías Java/Kotlin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rootProject.name = "MiPrimeraApp"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include(":app")             // el proyecto tiene un módulo llamado app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4.3. build.gradle.kts del módulo app</w:t>
      </w:r>
    </w:p>
    <w:p>
      <w:pPr>
        <w:pStyle w:val="Normal"/>
        <w:jc w:val="both"/>
        <w:rPr/>
      </w:pPr>
      <w:r>
        <w:rPr>
          <w:b w:val="false"/>
        </w:rPr>
        <w:t xml:space="preserve">Es el fichero más importante. Tiene tres bloques: </w:t>
      </w:r>
      <w:r>
        <w:rPr>
          <w:b/>
        </w:rPr>
        <w:t>plugins</w:t>
      </w:r>
      <w:r>
        <w:rPr>
          <w:b w:val="false"/>
        </w:rPr>
        <w:t xml:space="preserve">, </w:t>
      </w:r>
      <w:r>
        <w:rPr>
          <w:b/>
        </w:rPr>
        <w:t>android</w:t>
      </w:r>
      <w:r>
        <w:rPr>
          <w:b w:val="false"/>
        </w:rPr>
        <w:t xml:space="preserve"> y </w:t>
      </w:r>
      <w:r>
        <w:rPr>
          <w:b/>
        </w:rPr>
        <w:t>dependencies</w:t>
      </w:r>
      <w:r>
        <w:rPr>
          <w:b w:val="false"/>
        </w:rPr>
        <w:t>.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/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app/build.gradle.kts (resumido)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plugins {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alias(libs.plugins.android.application)   // es una aplicación Android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alias(libs.plugins.kotlin.compose)        // usa Jetpack Compose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android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namespace = "com.example.miprimeraapp"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compileSdk = 36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defaultConfig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applicationId = "com.example.miprimeraapp"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minSdk = 24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targetSdk = 36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versionCode = 1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versionName = "1.0"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buildTypes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release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isMinifyEnabled = false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buildFeatures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compose = true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dependencies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implementation(libs.androidx.core.ktx)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implementation(libs.androidx.activity.compose)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implementation(platform(libs.androidx.compose.bom))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implementation(libs.androidx.material3)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testImplementation(libs.junit)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FCE9DE"/>
              <w:start w:val="single" w:sz="24" w:space="0" w:color="C1440E"/>
              <w:bottom w:val="single" w:sz="2" w:space="0" w:color="FCE9DE"/>
              <w:end w:val="single" w:sz="2" w:space="0" w:color="FCE9DE"/>
            </w:tcBorders>
            <w:shd w:color="auto" w:fill="FCE9DE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C1440E"/>
                <w:sz w:val="21"/>
              </w:rPr>
              <w:t>Tu fichero puede ser algo distinto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Según la versión de Android Studio, el fichero generado puede tener pequeñas diferencias: un plugin más (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kotlin.android</w:t>
            </w:r>
            <w:r>
              <w:rPr>
                <w:b w:val="false"/>
                <w:sz w:val="20"/>
              </w:rPr>
              <w:t xml:space="preserve">), los bloques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compileOptions</w:t>
            </w:r>
            <w:r>
              <w:rPr>
                <w:b w:val="false"/>
                <w:sz w:val="20"/>
              </w:rPr>
              <w:t xml:space="preserve"> y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kotlinOptions</w:t>
            </w:r>
            <w:r>
              <w:rPr>
                <w:b w:val="false"/>
                <w:sz w:val="20"/>
              </w:rPr>
              <w:t xml:space="preserve">, o el SDK escrito como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compileSdk { version = release(36) }</w:t>
            </w:r>
            <w:r>
              <w:rPr>
                <w:b w:val="false"/>
                <w:sz w:val="20"/>
              </w:rPr>
              <w:t>. Los números de versión también cambian con el tiempo. Lo importante es que sepas localizar cada propiedad de la tabla siguiente.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4.4. Las propiedades que debes conocer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00"/>
        <w:gridCol w:w="6586"/>
      </w:tblGrid>
      <w:tr>
        <w:trPr>
          <w:tblHeader w:val="true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Propiedad</w:t>
            </w:r>
          </w:p>
        </w:tc>
        <w:tc>
          <w:tcPr>
            <w:tcW w:w="6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Qué indica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namespace</w:t>
            </w:r>
          </w:p>
        </w:tc>
        <w:tc>
          <w:tcPr>
            <w:tcW w:w="6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Paquete de las clases generadas, como R. Normalmente coincide con el applicationId.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applicationId</w:t>
            </w:r>
          </w:p>
        </w:tc>
        <w:tc>
          <w:tcPr>
            <w:tcW w:w="6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Identificador único de la aplicación en el dispositivo y en Google Play. Si lo cambias, Android la considera otra aplicación distinta.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minSdk</w:t>
            </w:r>
          </w:p>
        </w:tc>
        <w:tc>
          <w:tcPr>
            <w:tcW w:w="6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Nivel de API mínimo. En dispositivos con una versión anterior no se puede instalar.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targetSdk</w:t>
            </w:r>
          </w:p>
        </w:tc>
        <w:tc>
          <w:tcPr>
            <w:tcW w:w="6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Nivel de API para el que se ha probado la aplicación. Android activa los comportamientos de esa versión.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compileSdk</w:t>
            </w:r>
          </w:p>
        </w:tc>
        <w:tc>
          <w:tcPr>
            <w:tcW w:w="6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Nivel de API con el que se compila: qué funciones de Android puedes usar en el código.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versionCode</w:t>
            </w:r>
          </w:p>
        </w:tc>
        <w:tc>
          <w:tcPr>
            <w:tcW w:w="6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Número entero de versión. Cada actualización que se publica debe tener uno mayor que la anterior.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versionName</w:t>
            </w:r>
          </w:p>
        </w:tc>
        <w:tc>
          <w:tcPr>
            <w:tcW w:w="6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Versión que ve el usuario, por ejemplo "1.0" o "2.3.1". Es un texto libre.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buildTypes</w:t>
            </w:r>
          </w:p>
        </w:tc>
        <w:tc>
          <w:tcPr>
            <w:tcW w:w="6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Tipos de compilación: debug (la que usas al pulsar Run) y release (la de publicación).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Recuerda de la UT1 la relación entre niveles de API y versiones de Android: API 24 es Android 7.0, API 34 es Android 14, API 35 es Android 15 y API 36 es Android 16. Con </w:t>
      </w:r>
      <w:r>
        <w:rPr>
          <w:rFonts w:cs="Consolas" w:ascii="Consolas" w:hAnsi="Consolas"/>
          <w:b w:val="false"/>
          <w:color w:val="7A2E0A"/>
        </w:rPr>
        <w:t>minSdk = 24</w:t>
      </w:r>
      <w:r>
        <w:rPr>
          <w:b w:val="false"/>
        </w:rPr>
        <w:t xml:space="preserve"> la aplicación se puede instalar en la práctica totalidad de los móviles en uso.</w:t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DCE6F2"/>
              <w:start w:val="single" w:sz="24" w:space="0" w:color="1F3864"/>
              <w:bottom w:val="single" w:sz="2" w:space="0" w:color="DCE6F2"/>
              <w:end w:val="single" w:sz="2" w:space="0" w:color="DCE6F2"/>
            </w:tcBorders>
            <w:shd w:color="auto" w:fill="DCE6F2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1F3864"/>
                <w:sz w:val="21"/>
              </w:rPr>
              <w:t>Regla práctica: minSdk ≤ targetSdk ≤ compileSdk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La versión mínima es la más baja, y la de compilación la más alta (o igual). En proyectos nuevos, targetSdk y compileSdk suelen coincidir con la última versión de Android.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4.5. Dependencias y catálogo de versiones</w:t>
      </w:r>
    </w:p>
    <w:p>
      <w:pPr>
        <w:pStyle w:val="Normal"/>
        <w:jc w:val="both"/>
        <w:rPr/>
      </w:pPr>
      <w:r>
        <w:rPr>
          <w:b w:val="false"/>
        </w:rPr>
        <w:t xml:space="preserve">Una </w:t>
      </w:r>
      <w:r>
        <w:rPr>
          <w:b/>
        </w:rPr>
        <w:t>dependencia</w:t>
      </w:r>
      <w:r>
        <w:rPr>
          <w:b w:val="false"/>
        </w:rPr>
        <w:t xml:space="preserve"> es una librería externa que usa tu aplicación. Se declara en el bloque </w:t>
      </w:r>
      <w:r>
        <w:rPr>
          <w:rFonts w:cs="Consolas" w:ascii="Consolas" w:hAnsi="Consolas"/>
          <w:b w:val="false"/>
          <w:color w:val="7A2E0A"/>
        </w:rPr>
        <w:t>dependencies</w:t>
      </w:r>
      <w:r>
        <w:rPr>
          <w:b w:val="false"/>
        </w:rPr>
        <w:t xml:space="preserve"> y Gradle la descarga automáticamente de los repositorios. Hay varios tipos: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rFonts w:cs="Consolas" w:ascii="Consolas" w:hAnsi="Consolas"/>
          <w:b w:val="false"/>
          <w:color w:val="7A2E0A"/>
        </w:rPr>
        <w:t>implementation</w:t>
      </w:r>
      <w:r>
        <w:rPr>
          <w:b w:val="false"/>
        </w:rPr>
        <w:t>: la librería forma parte de la aplicación.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rFonts w:cs="Consolas" w:ascii="Consolas" w:hAnsi="Consolas"/>
          <w:b w:val="false"/>
          <w:color w:val="7A2E0A"/>
        </w:rPr>
        <w:t>testImplementation</w:t>
      </w:r>
      <w:r>
        <w:rPr>
          <w:b w:val="false"/>
        </w:rPr>
        <w:t xml:space="preserve"> y </w:t>
      </w:r>
      <w:r>
        <w:rPr>
          <w:rFonts w:cs="Consolas" w:ascii="Consolas" w:hAnsi="Consolas"/>
          <w:b w:val="false"/>
          <w:color w:val="7A2E0A"/>
        </w:rPr>
        <w:t>androidTestImplementation</w:t>
      </w:r>
      <w:r>
        <w:rPr>
          <w:b w:val="false"/>
        </w:rPr>
        <w:t>: solo se usan en las pruebas.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rFonts w:cs="Consolas" w:ascii="Consolas" w:hAnsi="Consolas"/>
          <w:b w:val="false"/>
          <w:color w:val="7A2E0A"/>
        </w:rPr>
        <w:t>platform(...)</w:t>
      </w:r>
      <w:r>
        <w:rPr>
          <w:b w:val="false"/>
        </w:rPr>
        <w:t xml:space="preserve">: un </w:t>
      </w:r>
      <w:r>
        <w:rPr>
          <w:b/>
        </w:rPr>
        <w:t>BOM</w:t>
      </w:r>
      <w:r>
        <w:rPr>
          <w:b w:val="false"/>
        </w:rPr>
        <w:t xml:space="preserve"> (Bill of Materials), una lista de versiones compatibles entre sí. Con el BOM de Compose no hay que indicar la versión de cada librería de Compose por separado.</w:t>
      </w:r>
    </w:p>
    <w:p>
      <w:pPr>
        <w:pStyle w:val="Normal"/>
        <w:jc w:val="both"/>
        <w:rPr/>
      </w:pPr>
      <w:r>
        <w:rPr>
          <w:b w:val="false"/>
        </w:rPr>
        <w:t xml:space="preserve">En lugar de escribir el nombre y la versión de cada librería en el </w:t>
      </w:r>
      <w:r>
        <w:rPr>
          <w:rFonts w:cs="Consolas" w:ascii="Consolas" w:hAnsi="Consolas"/>
          <w:b w:val="false"/>
          <w:color w:val="7A2E0A"/>
        </w:rPr>
        <w:t>build.gradle.kts</w:t>
      </w:r>
      <w:r>
        <w:rPr>
          <w:b w:val="false"/>
        </w:rPr>
        <w:t xml:space="preserve">, los proyectos actuales usan un </w:t>
      </w:r>
      <w:r>
        <w:rPr>
          <w:b/>
        </w:rPr>
        <w:t>catálogo de versiones</w:t>
      </w:r>
      <w:r>
        <w:rPr>
          <w:b w:val="false"/>
        </w:rPr>
        <w:t xml:space="preserve">, el fichero </w:t>
      </w:r>
      <w:r>
        <w:rPr>
          <w:rFonts w:cs="Consolas" w:ascii="Consolas" w:hAnsi="Consolas"/>
          <w:b w:val="false"/>
          <w:color w:val="7A2E0A"/>
        </w:rPr>
        <w:t>gradle/libs.versions.toml</w:t>
      </w:r>
      <w:r>
        <w:rPr>
          <w:b w:val="false"/>
        </w:rPr>
        <w:t>. Así todas las versiones están en un único sitio: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gradle/libs.versions.toml (resumido)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[versions]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agp = "..."                 # versión del plugin de Android para Gradle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coreKtx = "..."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composeBom = "..."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[libraries]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androidx-core-ktx = { group = "androidx.core", name = "core-ktx", version.ref = "coreKtx" }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androidx-compose-bom = { group = "androidx.compose", name = "compose-bom", version.ref = "composeBom" }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androidx-material3 = { group = "androidx.compose.material3", name = "material3" }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[plugins]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android-application = { id = "com.android.application", version.ref = "agp" }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Fíjate en cómo se relacionan los nombres: en el catálogo la librería se llama </w:t>
      </w:r>
      <w:r>
        <w:rPr>
          <w:rFonts w:cs="Consolas" w:ascii="Consolas" w:hAnsi="Consolas"/>
          <w:b w:val="false"/>
          <w:color w:val="7A2E0A"/>
        </w:rPr>
        <w:t>androidx-core-ktx</w:t>
      </w:r>
      <w:r>
        <w:rPr>
          <w:b w:val="false"/>
        </w:rPr>
        <w:t xml:space="preserve"> (con guiones) y en el </w:t>
      </w:r>
      <w:r>
        <w:rPr>
          <w:rFonts w:cs="Consolas" w:ascii="Consolas" w:hAnsi="Consolas"/>
          <w:b w:val="false"/>
          <w:color w:val="7A2E0A"/>
        </w:rPr>
        <w:t>build.gradle.kts</w:t>
      </w:r>
      <w:r>
        <w:rPr>
          <w:b w:val="false"/>
        </w:rPr>
        <w:t xml:space="preserve"> se usa como </w:t>
      </w:r>
      <w:r>
        <w:rPr>
          <w:rFonts w:cs="Consolas" w:ascii="Consolas" w:hAnsi="Consolas"/>
          <w:b w:val="false"/>
          <w:color w:val="7A2E0A"/>
        </w:rPr>
        <w:t>libs.androidx.core.ktx</w:t>
      </w:r>
      <w:r>
        <w:rPr>
          <w:b w:val="false"/>
        </w:rPr>
        <w:t xml:space="preserve"> (con puntos). </w:t>
      </w:r>
      <w:r>
        <w:rPr>
          <w:rFonts w:cs="Consolas" w:ascii="Consolas" w:hAnsi="Consolas"/>
          <w:b w:val="false"/>
          <w:color w:val="7A2E0A"/>
        </w:rPr>
        <w:t>material3</w:t>
      </w:r>
      <w:r>
        <w:rPr>
          <w:b w:val="false"/>
        </w:rPr>
        <w:t xml:space="preserve"> no lleva versión porque la toma del BOM de Compose.</w:t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DCE6F2"/>
              <w:start w:val="single" w:sz="24" w:space="0" w:color="1F3864"/>
              <w:bottom w:val="single" w:sz="2" w:space="0" w:color="DCE6F2"/>
              <w:end w:val="single" w:sz="2" w:space="0" w:color="DCE6F2"/>
            </w:tcBorders>
            <w:shd w:color="auto" w:fill="DCE6F2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1F3864"/>
                <w:sz w:val="21"/>
              </w:rPr>
              <w:t>Si Android Studio sugiere actualizar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Android Studio marca en amarillo las versiones que tienen una más reciente. En un proyecto que funciona no actualices sin motivo: una versión nueva puede pedir otra versión de Gradle o del SDK. En clase, actualiza solo cuando se indique.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5. El manifiesto: AndroidManifest.xml</w:t>
      </w:r>
    </w:p>
    <w:p>
      <w:pPr>
        <w:pStyle w:val="Normal"/>
        <w:jc w:val="both"/>
        <w:rPr/>
      </w:pPr>
      <w:r>
        <w:rPr>
          <w:b w:val="false"/>
        </w:rPr>
        <w:t xml:space="preserve">El manifiesto es la </w:t>
      </w:r>
      <w:r>
        <w:rPr>
          <w:b/>
        </w:rPr>
        <w:t>ficha de la aplicación para el sistema operativo</w:t>
      </w:r>
      <w:r>
        <w:rPr>
          <w:b w:val="false"/>
        </w:rPr>
        <w:t>. Antes de ejecutar nada, Android lee este fichero para saber qué componentes tiene la aplicación, cuál se abre al tocar el icono, qué permisos necesita, qué icono y qué nombre mostrar, etc. Un componente que no esté declarado aquí no existe para el sistema.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app/src/main/AndroidManifest.xml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&lt;?xml version="1.0" encoding="utf-8"?&gt;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&lt;manifest xmlns:android="http://schemas.android.com/apk/res/android"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xmlns:tools="http://schemas.android.com/tools"&gt;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&lt;application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android:allowBackup="true"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android:icon="@mipmap/ic_launcher"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android:roundIcon="@mipmap/ic_launcher_round"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android:label="@string/app_name"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android:supportsRtl="true"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android:theme="@style/Theme.MiPrimeraApp"&gt;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&lt;activity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android:name=".MainActivity"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android:exported="true"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android:theme="@style/Theme.MiPrimeraApp"&gt;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&lt;intent-filter&gt;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&lt;action android:name="android.intent.action.MAIN" /&gt;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&lt;category android:name="android.intent.category.LAUNCHER" /&gt;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&lt;/intent-filter&gt;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&lt;/activity&gt;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&lt;/application&gt;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&lt;/manifest&gt;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keepNext w:val="true"/>
        <w:jc w:val="both"/>
        <w:rPr/>
      </w:pPr>
      <w:r>
        <w:rPr>
          <w:b w:val="false"/>
        </w:rPr>
        <w:t>Los elementos más importantes son: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99"/>
        <w:gridCol w:w="6087"/>
      </w:tblGrid>
      <w:tr>
        <w:trPr>
          <w:tblHeader w:val="true"/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Elemento o atributo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&lt;manifest&gt;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Raíz del fichero. El paquete ya no se indica aquí: lo define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namespace</w:t>
            </w:r>
            <w:r>
              <w:rPr>
                <w:b w:val="false"/>
                <w:sz w:val="19"/>
              </w:rPr>
              <w:t xml:space="preserve"> en Gradle.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&lt;application&gt;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Configuración global de la aplicación. Dentro se declaran todos sus componentes.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android:icon</w:t>
            </w:r>
            <w:r>
              <w:rPr>
                <w:b/>
                <w:sz w:val="19"/>
              </w:rPr>
              <w:t xml:space="preserve"> y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roundIcon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Icono de la aplicación.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@mipmap/ic_launcher</w:t>
            </w:r>
            <w:r>
              <w:rPr>
                <w:b w:val="false"/>
                <w:sz w:val="19"/>
              </w:rPr>
              <w:t xml:space="preserve"> es una referencia a un recurso.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android:label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Nombre que aparece bajo el icono. Hace referencia a un texto de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strings.xml</w:t>
            </w:r>
            <w:r>
              <w:rPr>
                <w:b w:val="false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android:theme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Tema visual de la ventana (barras del sistema, colores de base).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&lt;activity&gt;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Declara una Activity.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android:name=".MainActivity"</w:t>
            </w:r>
            <w:r>
              <w:rPr>
                <w:b w:val="false"/>
                <w:sz w:val="19"/>
              </w:rPr>
              <w:t xml:space="preserve"> es la clase; el punto inicial significa "dentro del paquete de la aplicación".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android:exported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Si es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true</w:t>
            </w:r>
            <w:r>
              <w:rPr>
                <w:b w:val="false"/>
                <w:sz w:val="19"/>
              </w:rPr>
              <w:t>, otras aplicaciones (incluido el launcher, la pantalla de inicio) pueden abrir esta Activity. Es obligatorio indicarlo cuando la Activity tiene un intent-filter.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&lt;intent-filter&gt;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Indica a qué peticiones (Intents) responde el componente.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MAIN</w:t>
            </w:r>
            <w:r>
              <w:rPr>
                <w:b/>
                <w:sz w:val="19"/>
              </w:rPr>
              <w:t xml:space="preserve"> +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LAUNCHER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La combinación que significa "esta es la Activity de entrada y debe tener icono en el launcher".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Más adelante, en la UT5, añadirás aquí los </w:t>
      </w:r>
      <w:r>
        <w:rPr>
          <w:b/>
        </w:rPr>
        <w:t>permisos</w:t>
      </w:r>
      <w:r>
        <w:rPr>
          <w:b w:val="false"/>
        </w:rPr>
        <w:t xml:space="preserve"> que necesite la aplicación, con elementos como este, que se colocan antes de </w:t>
      </w:r>
      <w:r>
        <w:rPr>
          <w:rFonts w:cs="Consolas" w:ascii="Consolas" w:hAnsi="Consolas"/>
          <w:b w:val="false"/>
          <w:color w:val="7A2E0A"/>
        </w:rPr>
        <w:t>&lt;application&gt;</w:t>
      </w:r>
      <w:r>
        <w:rPr>
          <w:b w:val="false"/>
        </w:rPr>
        <w:t>: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&lt;uses-permission android:name="android.permission.INTERNET" /&gt;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FCE9DE"/>
              <w:start w:val="single" w:sz="24" w:space="0" w:color="C1440E"/>
              <w:bottom w:val="single" w:sz="2" w:space="0" w:color="FCE9DE"/>
              <w:end w:val="single" w:sz="2" w:space="0" w:color="FCE9DE"/>
            </w:tcBorders>
            <w:shd w:color="auto" w:fill="FCE9DE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C1440E"/>
                <w:sz w:val="21"/>
              </w:rPr>
              <w:t>Errores típicos en el manifiesto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40"/>
              <w:jc w:val="both"/>
              <w:rPr/>
            </w:pPr>
            <w:r>
              <w:rPr>
                <w:b w:val="false"/>
                <w:sz w:val="20"/>
              </w:rPr>
              <w:t xml:space="preserve">Crear una Activity nueva y no declararla: la aplicación se cierra al intentar abrirla con el error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ActivityNotFoundException</w:t>
            </w:r>
            <w:r>
              <w:rPr>
                <w:b w:val="false"/>
                <w:sz w:val="20"/>
              </w:rPr>
              <w:t>.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40"/>
              <w:jc w:val="both"/>
              <w:rPr/>
            </w:pPr>
            <w:r>
              <w:rPr>
                <w:b w:val="false"/>
                <w:sz w:val="20"/>
              </w:rPr>
              <w:t>Quitar el intent-filter MAIN/LAUNCHER: la aplicación se instala, pero no aparece su icono.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40"/>
              <w:jc w:val="both"/>
              <w:rPr/>
            </w:pPr>
            <w:r>
              <w:rPr>
                <w:b w:val="false"/>
                <w:sz w:val="20"/>
              </w:rPr>
              <w:t>Cambiar el nombre de la clase MainActivity sin cambiarlo en el manifiesto. Si renombras con Refactor &gt; Rename (Mayús + F6), Android Studio lo actualiza por ti.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6. Los recursos</w:t>
      </w:r>
    </w:p>
    <w:p>
      <w:pPr>
        <w:pStyle w:val="Heading2"/>
        <w:keepNext w:val="true"/>
        <w:rPr/>
      </w:pPr>
      <w:r>
        <w:rPr/>
        <w:t>6.1. Qué es un recurso</w:t>
      </w:r>
    </w:p>
    <w:p>
      <w:pPr>
        <w:pStyle w:val="Normal"/>
        <w:jc w:val="both"/>
        <w:rPr/>
      </w:pPr>
      <w:r>
        <w:rPr>
          <w:b w:val="false"/>
        </w:rPr>
        <w:t xml:space="preserve">Un </w:t>
      </w:r>
      <w:r>
        <w:rPr>
          <w:b/>
        </w:rPr>
        <w:t>recurso</w:t>
      </w:r>
      <w:r>
        <w:rPr>
          <w:b w:val="false"/>
        </w:rPr>
        <w:t xml:space="preserve"> es todo lo que usa la aplicación y no es código: textos, colores, imágenes, iconos, temas... Se guardan en la carpeta </w:t>
      </w:r>
      <w:r>
        <w:rPr>
          <w:rFonts w:cs="Consolas" w:ascii="Consolas" w:hAnsi="Consolas"/>
          <w:b w:val="false"/>
          <w:color w:val="7A2E0A"/>
        </w:rPr>
        <w:t>res/</w:t>
      </w:r>
      <w:r>
        <w:rPr>
          <w:b w:val="false"/>
        </w:rPr>
        <w:t>, separados del código. Así se pueden cambiar sin tocar el código y, sobre todo, Android puede elegir automáticamente la versión adecuada de cada recurso según el dispositivo: el idioma, el tamaño de pantalla o el modo oscuro.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00"/>
        <w:gridCol w:w="3699"/>
        <w:gridCol w:w="2887"/>
      </w:tblGrid>
      <w:tr>
        <w:trPr>
          <w:tblHeader w:val="true"/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Carpeta</w:t>
            </w:r>
          </w:p>
        </w:tc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  <w:tc>
          <w:tcPr>
            <w:tcW w:w="28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En la plantilla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res/values/</w:t>
            </w:r>
          </w:p>
        </w:tc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Valores simples en ficheros XML.</w:t>
            </w:r>
          </w:p>
        </w:tc>
        <w:tc>
          <w:tcPr>
            <w:tcW w:w="28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strings.xml</w:t>
            </w:r>
            <w:r>
              <w:rPr>
                <w:b w:val="false"/>
                <w:sz w:val="19"/>
              </w:rPr>
              <w:t xml:space="preserve">,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colors.xml</w:t>
            </w:r>
            <w:r>
              <w:rPr>
                <w:b w:val="false"/>
                <w:sz w:val="19"/>
              </w:rPr>
              <w:t xml:space="preserve">,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themes.xml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res/drawable/</w:t>
            </w:r>
          </w:p>
        </w:tc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Imágenes y gráficos vectoriales.</w:t>
            </w:r>
          </w:p>
        </w:tc>
        <w:tc>
          <w:tcPr>
            <w:tcW w:w="28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Fondo y primer plano del icono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res/mipmap-*/</w:t>
            </w:r>
          </w:p>
        </w:tc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Iconos de la aplicación en varias densidades de pantalla.</w:t>
            </w:r>
          </w:p>
        </w:tc>
        <w:tc>
          <w:tcPr>
            <w:tcW w:w="28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ic_launcher</w:t>
            </w:r>
            <w:r>
              <w:rPr>
                <w:b w:val="false"/>
                <w:sz w:val="19"/>
              </w:rPr>
              <w:t xml:space="preserve">,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ic_launcher_round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res/xml/</w:t>
            </w:r>
          </w:p>
        </w:tc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Ficheros XML de configuración.</w:t>
            </w:r>
          </w:p>
        </w:tc>
        <w:tc>
          <w:tcPr>
            <w:tcW w:w="28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Reglas de copia de seguridad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En las aplicaciones con Compose, los colores y la tipografía de la interfaz no se definen en </w:t>
      </w:r>
      <w:r>
        <w:rPr>
          <w:rFonts w:cs="Consolas" w:ascii="Consolas" w:hAnsi="Consolas"/>
          <w:b w:val="false"/>
          <w:color w:val="7A2E0A"/>
        </w:rPr>
        <w:t>res/values</w:t>
      </w:r>
      <w:r>
        <w:rPr>
          <w:b w:val="false"/>
        </w:rPr>
        <w:t xml:space="preserve">, sino en código Kotlin, en el paquete </w:t>
      </w:r>
      <w:r>
        <w:rPr>
          <w:rFonts w:cs="Consolas" w:ascii="Consolas" w:hAnsi="Consolas"/>
          <w:b w:val="false"/>
          <w:color w:val="7A2E0A"/>
        </w:rPr>
        <w:t>ui.theme</w:t>
      </w:r>
      <w:r>
        <w:rPr>
          <w:b w:val="false"/>
        </w:rPr>
        <w:t xml:space="preserve"> (</w:t>
      </w:r>
      <w:r>
        <w:rPr>
          <w:rFonts w:cs="Consolas" w:ascii="Consolas" w:hAnsi="Consolas"/>
          <w:b w:val="false"/>
          <w:color w:val="7A2E0A"/>
        </w:rPr>
        <w:t>Color.kt</w:t>
      </w:r>
      <w:r>
        <w:rPr>
          <w:b w:val="false"/>
        </w:rPr>
        <w:t xml:space="preserve">, </w:t>
      </w:r>
      <w:r>
        <w:rPr>
          <w:rFonts w:cs="Consolas" w:ascii="Consolas" w:hAnsi="Consolas"/>
          <w:b w:val="false"/>
          <w:color w:val="7A2E0A"/>
        </w:rPr>
        <w:t>Theme.kt</w:t>
      </w:r>
      <w:r>
        <w:rPr>
          <w:b w:val="false"/>
        </w:rPr>
        <w:t xml:space="preserve"> y </w:t>
      </w:r>
      <w:r>
        <w:rPr>
          <w:rFonts w:cs="Consolas" w:ascii="Consolas" w:hAnsi="Consolas"/>
          <w:b w:val="false"/>
          <w:color w:val="7A2E0A"/>
        </w:rPr>
        <w:t>Type.kt</w:t>
      </w:r>
      <w:r>
        <w:rPr>
          <w:b w:val="false"/>
        </w:rPr>
        <w:t xml:space="preserve">). Lo trabajaremos en la UT3. El fichero </w:t>
      </w:r>
      <w:r>
        <w:rPr>
          <w:rFonts w:cs="Consolas" w:ascii="Consolas" w:hAnsi="Consolas"/>
          <w:b w:val="false"/>
          <w:color w:val="7A2E0A"/>
        </w:rPr>
        <w:t>themes.xml</w:t>
      </w:r>
      <w:r>
        <w:rPr>
          <w:b w:val="false"/>
        </w:rPr>
        <w:t xml:space="preserve"> solo configura la ventana base.</w:t>
      </w:r>
    </w:p>
    <w:p>
      <w:pPr>
        <w:pStyle w:val="Heading2"/>
        <w:keepNext w:val="true"/>
        <w:rPr/>
      </w:pPr>
      <w:r>
        <w:rPr/>
        <w:t>6.2. strings.xml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res/values/strings.xml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&lt;resources&gt;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&lt;string name="app_name"&gt;MiPrimeraApp&lt;/string&gt;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&lt;string name="saludo"&gt;Hola, %1$s&lt;/string&gt;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&lt;/resources&gt;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Cada texto tiene un </w:t>
      </w:r>
      <w:r>
        <w:rPr>
          <w:b/>
        </w:rPr>
        <w:t>nombre</w:t>
      </w:r>
      <w:r>
        <w:rPr>
          <w:b w:val="false"/>
        </w:rPr>
        <w:t xml:space="preserve"> (</w:t>
      </w:r>
      <w:r>
        <w:rPr>
          <w:rFonts w:cs="Consolas" w:ascii="Consolas" w:hAnsi="Consolas"/>
          <w:b w:val="false"/>
          <w:color w:val="7A2E0A"/>
        </w:rPr>
        <w:t>app_name</w:t>
      </w:r>
      <w:r>
        <w:rPr>
          <w:b w:val="false"/>
        </w:rPr>
        <w:t xml:space="preserve">) y un </w:t>
      </w:r>
      <w:r>
        <w:rPr>
          <w:b/>
        </w:rPr>
        <w:t>valor</w:t>
      </w:r>
      <w:r>
        <w:rPr>
          <w:b w:val="false"/>
        </w:rPr>
        <w:t xml:space="preserve">. </w:t>
      </w:r>
      <w:r>
        <w:rPr>
          <w:rFonts w:cs="Consolas" w:ascii="Consolas" w:hAnsi="Consolas"/>
          <w:b w:val="false"/>
          <w:color w:val="7A2E0A"/>
        </w:rPr>
        <w:t>%1$s</w:t>
      </w:r>
      <w:r>
        <w:rPr>
          <w:b w:val="false"/>
        </w:rPr>
        <w:t xml:space="preserve"> es un hueco que se rellena desde el código con un texto, como en </w:t>
      </w:r>
      <w:r>
        <w:rPr>
          <w:rFonts w:cs="Consolas" w:ascii="Consolas" w:hAnsi="Consolas"/>
          <w:b w:val="false"/>
          <w:color w:val="7A2E0A"/>
        </w:rPr>
        <w:t>String.format</w:t>
      </w:r>
      <w:r>
        <w:rPr>
          <w:b w:val="false"/>
        </w:rPr>
        <w:t>.</w:t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DCE6F2"/>
              <w:start w:val="single" w:sz="24" w:space="0" w:color="1F3864"/>
              <w:bottom w:val="single" w:sz="2" w:space="0" w:color="DCE6F2"/>
              <w:end w:val="single" w:sz="2" w:space="0" w:color="DCE6F2"/>
            </w:tcBorders>
            <w:shd w:color="auto" w:fill="DCE6F2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1F3864"/>
                <w:sz w:val="21"/>
              </w:rPr>
              <w:t>Los textos de la interfaz van en strings.xml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Escribir los textos directamente en el código (hardcoded) funciona, pero impide traducir la aplicación. Si todos los textos están en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strings.xml</w:t>
            </w:r>
            <w:r>
              <w:rPr>
                <w:b w:val="false"/>
                <w:sz w:val="20"/>
              </w:rPr>
              <w:t>, traducirla consiste solo en crear otro fichero con los textos en el otro idioma.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6.3. La clase R y cómo se usa un recurso</w:t>
      </w:r>
    </w:p>
    <w:p>
      <w:pPr>
        <w:pStyle w:val="Normal"/>
        <w:jc w:val="both"/>
        <w:rPr/>
      </w:pPr>
      <w:r>
        <w:rPr>
          <w:b w:val="false"/>
        </w:rPr>
        <w:t xml:space="preserve">Al compilar, AAPT2 genera automáticamente una clase llamada </w:t>
      </w:r>
      <w:r>
        <w:rPr>
          <w:b/>
        </w:rPr>
        <w:t>R</w:t>
      </w:r>
      <w:r>
        <w:rPr>
          <w:b w:val="false"/>
        </w:rPr>
        <w:t xml:space="preserve"> con un identificador numérico para cada recurso. No se edita nunca: se regenera sola. Un mismo recurso se usa de forma distinta según dónde estés: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000"/>
        <w:gridCol w:w="2799"/>
        <w:gridCol w:w="2987"/>
      </w:tblGrid>
      <w:tr>
        <w:trPr>
          <w:tblHeader w:val="true"/>
          <w:cantSplit/>
        </w:trPr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Desde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Sintaxis</w:t>
            </w:r>
          </w:p>
        </w:tc>
        <w:tc>
          <w:tcPr>
            <w:tcW w:w="29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XML (manifiesto, otros recursos)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@tipo/nombre</w:t>
            </w:r>
          </w:p>
        </w:tc>
        <w:tc>
          <w:tcPr>
            <w:tcW w:w="29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@string/app_name</w:t>
            </w:r>
            <w:r>
              <w:rPr>
                <w:b w:val="false"/>
                <w:sz w:val="19"/>
              </w:rPr>
              <w:t xml:space="preserve">,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@mipmap/ic_launcher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Código Kotlin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R.tipo.nombre</w:t>
            </w:r>
          </w:p>
        </w:tc>
        <w:tc>
          <w:tcPr>
            <w:tcW w:w="29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R.string.app_name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Una función de Compose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stringResource(R.string.nombre)</w:t>
            </w:r>
          </w:p>
        </w:tc>
        <w:tc>
          <w:tcPr>
            <w:tcW w:w="29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stringResource(R.string.saludo, "DAM")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Usar un texto de strings.xml en Compose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androidx.compose.ui.res.stringResource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@Composable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fun Greeting(name: String, modifier: Modifier = Modifier) {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Text(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text = stringResource(R.string.saludo, name),   // "Hola, " + name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modifier = modifier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6.4. Calificadores: recursos alternativos</w:t>
      </w:r>
    </w:p>
    <w:p>
      <w:pPr>
        <w:pStyle w:val="Normal"/>
        <w:jc w:val="both"/>
        <w:rPr/>
      </w:pPr>
      <w:r>
        <w:rPr>
          <w:b w:val="false"/>
        </w:rPr>
        <w:t xml:space="preserve">Puedes crear varias versiones de una carpeta de recursos añadiendo un </w:t>
      </w:r>
      <w:r>
        <w:rPr>
          <w:b/>
        </w:rPr>
        <w:t>calificador</w:t>
      </w:r>
      <w:r>
        <w:rPr>
          <w:b w:val="false"/>
        </w:rPr>
        <w:t xml:space="preserve"> a su nombre. Android elige en cada momento la que mejor encaja con el dispositivo y, si no hay ninguna específica, usa la carpeta sin calificador.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199"/>
        <w:gridCol w:w="5587"/>
      </w:tblGrid>
      <w:tr>
        <w:trPr>
          <w:tblHeader w:val="true"/>
          <w:cantSplit/>
        </w:trPr>
        <w:tc>
          <w:tcPr>
            <w:tcW w:w="3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Carpeta</w:t>
            </w:r>
          </w:p>
        </w:tc>
        <w:tc>
          <w:tcPr>
            <w:tcW w:w="5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Se usa cuando...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values/</w:t>
            </w:r>
          </w:p>
        </w:tc>
        <w:tc>
          <w:tcPr>
            <w:tcW w:w="5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Siempre que no haya otra más específica (valores por defecto).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values-en/</w:t>
            </w:r>
          </w:p>
        </w:tc>
        <w:tc>
          <w:tcPr>
            <w:tcW w:w="5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El dispositivo está en inglés.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values-night/</w:t>
            </w:r>
          </w:p>
        </w:tc>
        <w:tc>
          <w:tcPr>
            <w:tcW w:w="5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El dispositivo está en modo oscuro.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mipmap-hdpi/</w:t>
            </w:r>
            <w:r>
              <w:rPr>
                <w:b/>
                <w:sz w:val="19"/>
              </w:rPr>
              <w:t xml:space="preserve">,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mipmap-xxhdpi/</w:t>
            </w:r>
            <w:r>
              <w:rPr>
                <w:b/>
                <w:sz w:val="19"/>
              </w:rPr>
              <w:t>...</w:t>
            </w:r>
          </w:p>
        </w:tc>
        <w:tc>
          <w:tcPr>
            <w:tcW w:w="5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La pantalla tiene esa densidad de píxeles.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Para traducir la aplicación, haz clic derecho en </w:t>
      </w:r>
      <w:r>
        <w:rPr>
          <w:rFonts w:cs="Consolas" w:ascii="Consolas" w:hAnsi="Consolas"/>
          <w:b w:val="false"/>
          <w:color w:val="7A2E0A"/>
        </w:rPr>
        <w:t>res</w:t>
      </w:r>
      <w:r>
        <w:rPr>
          <w:b w:val="false"/>
        </w:rPr>
        <w:t xml:space="preserve"> &gt; </w:t>
      </w:r>
      <w:r>
        <w:rPr>
          <w:b/>
        </w:rPr>
        <w:t>New &gt; Android Resource File</w:t>
      </w:r>
      <w:r>
        <w:rPr>
          <w:b w:val="false"/>
        </w:rPr>
        <w:t xml:space="preserve">, escribe </w:t>
      </w:r>
      <w:r>
        <w:rPr>
          <w:rFonts w:cs="Consolas" w:ascii="Consolas" w:hAnsi="Consolas"/>
          <w:b w:val="false"/>
          <w:color w:val="7A2E0A"/>
        </w:rPr>
        <w:t>strings</w:t>
      </w:r>
      <w:r>
        <w:rPr>
          <w:b w:val="false"/>
        </w:rPr>
        <w:t xml:space="preserve"> como nombre, elige </w:t>
      </w:r>
      <w:r>
        <w:rPr>
          <w:b/>
        </w:rPr>
        <w:t>Locale</w:t>
      </w:r>
      <w:r>
        <w:rPr>
          <w:b w:val="false"/>
        </w:rPr>
        <w:t xml:space="preserve"> en la lista de calificadores y selecciona el idioma. Android Studio crea </w:t>
      </w:r>
      <w:r>
        <w:rPr>
          <w:rFonts w:cs="Consolas" w:ascii="Consolas" w:hAnsi="Consolas"/>
          <w:b w:val="false"/>
          <w:color w:val="7A2E0A"/>
        </w:rPr>
        <w:t>values-en/strings.xml</w:t>
      </w:r>
      <w:r>
        <w:rPr>
          <w:b w:val="false"/>
        </w:rPr>
        <w:t xml:space="preserve">. Otra opción es abrir </w:t>
      </w:r>
      <w:r>
        <w:rPr>
          <w:rFonts w:cs="Consolas" w:ascii="Consolas" w:hAnsi="Consolas"/>
          <w:b w:val="false"/>
          <w:color w:val="7A2E0A"/>
        </w:rPr>
        <w:t>strings.xml</w:t>
      </w:r>
      <w:r>
        <w:rPr>
          <w:b w:val="false"/>
        </w:rPr>
        <w:t xml:space="preserve"> y pulsar </w:t>
      </w:r>
      <w:r>
        <w:rPr>
          <w:b/>
        </w:rPr>
        <w:t>Open editor</w:t>
      </w:r>
      <w:r>
        <w:rPr>
          <w:b w:val="false"/>
        </w:rPr>
        <w:t xml:space="preserve"> para usar el </w:t>
      </w:r>
      <w:r>
        <w:rPr>
          <w:b/>
        </w:rPr>
        <w:t>Translations Editor</w:t>
      </w:r>
      <w:r>
        <w:rPr>
          <w:b w:val="false"/>
        </w:rPr>
        <w:t>, que muestra todos los idiomas en una tabla.</w:t>
      </w:r>
    </w:p>
    <w:p>
      <w:pPr>
        <w:pStyle w:val="Heading1"/>
        <w:keepNext w:val="true"/>
        <w:rPr/>
      </w:pPr>
      <w:r>
        <w:rPr/>
        <w:t>7. MainActivity línea a línea</w:t>
      </w:r>
    </w:p>
    <w:p>
      <w:pPr>
        <w:pStyle w:val="Normal"/>
        <w:jc w:val="both"/>
        <w:rPr/>
      </w:pPr>
      <w:r>
        <w:rPr>
          <w:b w:val="false"/>
        </w:rPr>
        <w:t>Esta es la clase que genera la plantilla. Es la única Activity de la aplicación y el punto de entrada: el sistema la crea al tocar el icono, porque así lo dice el manifiesto.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/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MainActivity.kt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package com.example.miprimeraapp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android.os.Bundle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androidx.activity.ComponentActivity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androidx.activity.compose.setContent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androidx.activity.enableEdgeToEdge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androidx.compose.foundation.layout.fillMaxSize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androidx.compose.foundation.layout.padding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androidx.compose.material3.Scaffold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androidx.compose.material3.Text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androidx.compose.runtime.Composable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androidx.compose.ui.Modifier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androidx.compose.ui.tooling.preview.Preview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com.example.miprimeraapp.ui.theme.MiPrimeraAppTheme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class MainActivity : ComponentActivity()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override fun onCreate(savedInstanceState: Bundle?)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super.onCreate(savedInstanceState)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enableEdgeToEdge()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setContent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MiPrimeraAppTheme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Scaffold(modifier = Modifier.fillMaxSize()) { innerPadding -&gt;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Greeting(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name = "Android",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modifier = Modifier.padding(innerPadding)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@Composable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fun Greeting(name: String, modifier: Modifier = Modifier)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Text(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text = "Hello $name!",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modifier = modifier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@Preview(showBackground = true)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@Composable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fun GreetingPreview()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MiPrimeraAppTheme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Greeting("Android")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keepNext w:val="true"/>
        <w:jc w:val="both"/>
        <w:rPr/>
      </w:pPr>
      <w:r>
        <w:rPr>
          <w:b w:val="false"/>
        </w:rPr>
        <w:t>Ya conoces casi toda la sintaxis de la Parte 1. Esto es lo que hace cada pieza: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599"/>
        <w:gridCol w:w="5187"/>
      </w:tblGrid>
      <w:tr>
        <w:trPr>
          <w:tblHeader w:val="true"/>
          <w:cantSplit/>
        </w:trPr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5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class MainActivity : ComponentActivity()</w:t>
            </w:r>
          </w:p>
        </w:tc>
        <w:tc>
          <w:tcPr>
            <w:tcW w:w="5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MainActivity hereda de ComponentActivity, la clase base de las Activities con Compose (apartado 8.4).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override fun onCreate(...)</w:t>
            </w:r>
          </w:p>
        </w:tc>
        <w:tc>
          <w:tcPr>
            <w:tcW w:w="5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Sobrescribe el primer método del ciclo de vida. El sistema lo llama al crear la Activity: aquí se prepara la pantalla.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savedInstanceState: Bundle?</w:t>
            </w:r>
          </w:p>
        </w:tc>
        <w:tc>
          <w:tcPr>
            <w:tcW w:w="5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Datos guardados si la Activity se está recreando. Es nullable: la primera vez vale null.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super.onCreate(...)</w:t>
            </w:r>
          </w:p>
        </w:tc>
        <w:tc>
          <w:tcPr>
            <w:tcW w:w="5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Llama al método de la clase padre. Es obligatorio en todos los métodos del ciclo de vida.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enableEdgeToEdge()</w:t>
            </w:r>
          </w:p>
        </w:tc>
        <w:tc>
          <w:tcPr>
            <w:tcW w:w="5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La interfaz ocupa toda la pantalla, también detrás de las barras del sistema.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setContent { ... }</w:t>
            </w:r>
          </w:p>
        </w:tc>
        <w:tc>
          <w:tcPr>
            <w:tcW w:w="5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Define la interfaz con Compose. Recibe una lambda (trailing lambda, Parte 1).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MiPrimeraAppTheme { ... }</w:t>
            </w:r>
          </w:p>
        </w:tc>
        <w:tc>
          <w:tcPr>
            <w:tcW w:w="5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Aplica el tema (colores y tipografía) definido en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ui.theme</w:t>
            </w:r>
            <w:r>
              <w:rPr>
                <w:b w:val="false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Scaffold { innerPadding -&gt; ... }</w:t>
            </w:r>
          </w:p>
        </w:tc>
        <w:tc>
          <w:tcPr>
            <w:tcW w:w="5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Estructura básica de pantalla.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innerPadding</w:t>
            </w:r>
            <w:r>
              <w:rPr>
                <w:b w:val="false"/>
                <w:sz w:val="19"/>
              </w:rPr>
              <w:t xml:space="preserve"> es el margen para no quedar debajo de las barras del sistema.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@Composable fun Greeting(...)</w:t>
            </w:r>
          </w:p>
        </w:tc>
        <w:tc>
          <w:tcPr>
            <w:tcW w:w="5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Una función composable: describe una parte de la interfaz. Tiene un argumento por defecto (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modifier</w:t>
            </w:r>
            <w:r>
              <w:rPr>
                <w:b w:val="false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Text(text = "Hello $name!")</w:t>
            </w:r>
          </w:p>
        </w:tc>
        <w:tc>
          <w:tcPr>
            <w:tcW w:w="5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Muestra un texto. Usa un string template y argumentos con nombre.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@Preview</w:t>
            </w:r>
          </w:p>
        </w:tc>
        <w:tc>
          <w:tcPr>
            <w:tcW w:w="5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Muestra la función en el panel de vista previa del editor sin ejecutar la aplicación en el emulador.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DCE6F2"/>
              <w:start w:val="single" w:sz="24" w:space="0" w:color="1F3864"/>
              <w:bottom w:val="single" w:sz="2" w:space="0" w:color="DCE6F2"/>
              <w:end w:val="single" w:sz="2" w:space="0" w:color="DCE6F2"/>
            </w:tcBorders>
            <w:shd w:color="auto" w:fill="DCE6F2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1F3864"/>
                <w:sz w:val="21"/>
              </w:rPr>
              <w:t>Lo que cambia respecto a un programa de consola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Tú no llamas nunca a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onCreate()</w:t>
            </w:r>
            <w:r>
              <w:rPr>
                <w:b w:val="false"/>
                <w:sz w:val="20"/>
              </w:rPr>
              <w:t>: lo llama el sistema. En Android escribes el código que debe ejecutarse en cada momento (al crearse la pantalla, al pausarse, al volver...) y es el sistema quien decide cuándo ocurre. En el apartado 9 veremos todos esos momentos.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E6EFDD"/>
              <w:start w:val="single" w:sz="24" w:space="0" w:color="4E7A27"/>
              <w:bottom w:val="single" w:sz="2" w:space="0" w:color="E6EFDD"/>
              <w:end w:val="single" w:sz="2" w:space="0" w:color="E6EFDD"/>
            </w:tcBorders>
            <w:shd w:color="auto" w:fill="E6EFDD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4E7A27"/>
                <w:sz w:val="21"/>
              </w:rPr>
              <w:t>Actividad 11. Gradle, manifiesto y recursos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/>
                <w:sz w:val="20"/>
              </w:rPr>
              <w:t>Parte A. Lee la configuración.</w:t>
            </w:r>
            <w:r>
              <w:rPr>
                <w:b w:val="false"/>
                <w:sz w:val="20"/>
              </w:rPr>
              <w:t xml:space="preserve"> Abre el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build.gradle.kts</w:t>
            </w:r>
            <w:r>
              <w:rPr>
                <w:b w:val="false"/>
                <w:sz w:val="20"/>
              </w:rPr>
              <w:t xml:space="preserve"> del módulo y anota el valor de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applicationId</w:t>
            </w:r>
            <w:r>
              <w:rPr>
                <w:b w:val="false"/>
                <w:sz w:val="20"/>
              </w:rPr>
              <w:t xml:space="preserve">,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minSdk</w:t>
            </w:r>
            <w:r>
              <w:rPr>
                <w:b w:val="false"/>
                <w:sz w:val="20"/>
              </w:rPr>
              <w:t xml:space="preserve">,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targetSdk</w:t>
            </w:r>
            <w:r>
              <w:rPr>
                <w:b w:val="false"/>
                <w:sz w:val="20"/>
              </w:rPr>
              <w:t xml:space="preserve">,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versionCode</w:t>
            </w:r>
            <w:r>
              <w:rPr>
                <w:b w:val="false"/>
                <w:sz w:val="20"/>
              </w:rPr>
              <w:t xml:space="preserve"> y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versionName</w:t>
            </w:r>
            <w:r>
              <w:rPr>
                <w:b w:val="false"/>
                <w:sz w:val="20"/>
              </w:rPr>
              <w:t xml:space="preserve">. ¿A qué versiones de Android corresponden minSdk y targetSdk? Busca en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libs.versions.toml</w:t>
            </w:r>
            <w:r>
              <w:rPr>
                <w:b w:val="false"/>
                <w:sz w:val="20"/>
              </w:rPr>
              <w:t xml:space="preserve"> de qué grupo (group) es la librería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material3</w:t>
            </w:r>
            <w:r>
              <w:rPr>
                <w:b w:val="false"/>
                <w:sz w:val="20"/>
              </w:rPr>
              <w:t>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ApplicationId = </w:t>
            </w:r>
            <w:r>
              <w:rPr>
                <w:rFonts w:ascii="JetBrains Mono" w:hAnsi="JetBrains Mono"/>
                <w:b w:val="false"/>
                <w:i w:val="false"/>
                <w:color w:val="6AAB73"/>
                <w:sz w:val="20"/>
              </w:rPr>
              <w:t>com.example.miprimeraapp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minSdk = </w:t>
            </w:r>
            <w:r>
              <w:rPr>
                <w:rFonts w:ascii="JetBrains Mono" w:hAnsi="JetBrains Mono"/>
                <w:b w:val="false"/>
                <w:i w:val="false"/>
                <w:color w:val="2AACB8"/>
                <w:sz w:val="20"/>
              </w:rPr>
              <w:t xml:space="preserve">24 </w:t>
            </w:r>
            <w:r>
              <w:rPr>
                <w:rFonts w:ascii="JetBrains Mono" w:hAnsi="JetBrains Mono"/>
                <w:b w:val="false"/>
                <w:i w:val="false"/>
                <w:color w:val="auto"/>
                <w:sz w:val="20"/>
              </w:rPr>
              <w:t xml:space="preserve">targetsdk = 37 </w:t>
            </w:r>
            <w:r>
              <w:rPr>
                <w:b w:val="false"/>
                <w:sz w:val="20"/>
              </w:rPr>
              <w:t>versionCode = 1 versionName = “1.0”</w:t>
            </w:r>
          </w:p>
          <w:p>
            <w:pPr>
              <w:pStyle w:val="Normal"/>
              <w:spacing w:before="0" w:after="60"/>
              <w:jc w:val="both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/>
                <w:sz w:val="20"/>
              </w:rPr>
              <w:t>Parte B. Cambia la versión.</w:t>
            </w:r>
            <w:r>
              <w:rPr>
                <w:b w:val="false"/>
                <w:sz w:val="20"/>
              </w:rPr>
              <w:t xml:space="preserve"> Cambia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versionName</w:t>
            </w:r>
            <w:r>
              <w:rPr>
                <w:b w:val="false"/>
                <w:sz w:val="20"/>
              </w:rPr>
              <w:t xml:space="preserve"> a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"1.0-ut2"</w:t>
            </w:r>
            <w:r>
              <w:rPr>
                <w:b w:val="false"/>
                <w:sz w:val="20"/>
              </w:rPr>
              <w:t>, pulsa Sync Now y ejecuta. En el emulador, mantén pulsado el icono de la aplicación &gt; Información de la aplicación y comprueba la versión que aparece.</w:t>
            </w:r>
          </w:p>
          <w:p>
            <w:pPr>
              <w:pStyle w:val="Normal"/>
              <w:spacing w:before="0" w:after="60"/>
              <w:jc w:val="both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  <w:drawing>
                <wp:anchor distT="0" distB="0" distL="0" distR="0" simplePos="0" relativeHeight="64" behindDoc="0" locked="0" layoutInCell="0" allowOverlap="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635</wp:posOffset>
                  </wp:positionV>
                  <wp:extent cx="1234440" cy="411480"/>
                  <wp:effectExtent l="0" t="0" r="0" b="0"/>
                  <wp:wrapTopAndBottom/>
                  <wp:docPr id="2" name="Imagen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411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/>
                <w:sz w:val="20"/>
              </w:rPr>
              <w:t>Parte C. Cambia el nombre.</w:t>
            </w:r>
            <w:r>
              <w:rPr>
                <w:b w:val="false"/>
                <w:sz w:val="20"/>
              </w:rPr>
              <w:t xml:space="preserve"> Haz que bajo el icono aparezca "Mi App DAM". ¿Qué fichero tienes que modificar: el manifiesto,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strings.xml</w:t>
            </w:r>
            <w:r>
              <w:rPr>
                <w:b w:val="false"/>
                <w:sz w:val="20"/>
              </w:rPr>
              <w:t xml:space="preserve"> o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build.gradle.kts</w:t>
            </w:r>
            <w:r>
              <w:rPr>
                <w:b w:val="false"/>
                <w:sz w:val="20"/>
              </w:rPr>
              <w:t>? Justifica tu respuesta y compruébalo.</w:t>
            </w:r>
          </w:p>
          <w:p>
            <w:pPr>
              <w:pStyle w:val="Normal"/>
              <w:spacing w:before="0" w:after="60"/>
              <w:jc w:val="both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  <w:t>Strings.XML ya que el valor está parametrizado.</w:t>
            </w:r>
          </w:p>
          <w:p>
            <w:pPr>
              <w:pStyle w:val="Normal"/>
              <w:spacing w:before="0" w:after="60"/>
              <w:jc w:val="both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/>
                <w:sz w:val="20"/>
              </w:rPr>
              <w:t>Parte D. Traduce.</w:t>
            </w:r>
            <w:r>
              <w:rPr>
                <w:b w:val="false"/>
                <w:sz w:val="20"/>
              </w:rPr>
              <w:t xml:space="preserve"> Añade a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strings.xml</w:t>
            </w:r>
            <w:r>
              <w:rPr>
                <w:b w:val="false"/>
                <w:sz w:val="20"/>
              </w:rPr>
              <w:t xml:space="preserve"> el texto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saludo</w:t>
            </w:r>
            <w:r>
              <w:rPr>
                <w:b w:val="false"/>
                <w:sz w:val="20"/>
              </w:rPr>
              <w:t xml:space="preserve"> del apartado 6.2 y cambia Greeting para que lo use con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stringResource</w:t>
            </w:r>
            <w:r>
              <w:rPr>
                <w:b w:val="false"/>
                <w:sz w:val="20"/>
              </w:rPr>
              <w:t xml:space="preserve">. Crea después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values-en/strings.xml</w:t>
            </w:r>
            <w:r>
              <w:rPr>
                <w:b w:val="false"/>
                <w:sz w:val="20"/>
              </w:rPr>
              <w:t xml:space="preserve"> con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&lt;string name="saludo"&gt;Hello, %1$s&lt;/string&gt;</w:t>
            </w:r>
            <w:r>
              <w:rPr>
                <w:b w:val="false"/>
                <w:sz w:val="20"/>
              </w:rPr>
              <w:t>. Ejecuta, cambia el idioma del emulador a inglés en Ajustes &gt; Sistema &gt; Idiomas y vuelve a abrir la aplicación. ¿Qué ha pasado con el nombre de la app, que no has traducido?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8. Los componentes de una aplicación</w:t>
      </w:r>
    </w:p>
    <w:p>
      <w:pPr>
        <w:pStyle w:val="Heading2"/>
        <w:keepNext w:val="true"/>
        <w:rPr/>
      </w:pPr>
      <w:r>
        <w:rPr/>
        <w:t>8.1. Los cuatro componentes</w:t>
      </w:r>
    </w:p>
    <w:p>
      <w:pPr>
        <w:pStyle w:val="Normal"/>
        <w:jc w:val="both"/>
        <w:rPr/>
      </w:pPr>
      <w:r>
        <w:rPr>
          <w:b w:val="false"/>
        </w:rPr>
        <w:t xml:space="preserve">Una aplicación Android se construye con cuatro tipos de </w:t>
      </w:r>
      <w:r>
        <w:rPr>
          <w:b/>
        </w:rPr>
        <w:t>componentes</w:t>
      </w:r>
      <w:r>
        <w:rPr>
          <w:b w:val="false"/>
        </w:rPr>
        <w:t>. Cada uno es un punto por el que el sistema puede entrar en la aplicación, y todos deben declararse en el manifiesto.</w:t>
      </w:r>
    </w:p>
    <w:p>
      <w:pPr>
        <w:pStyle w:val="Normal"/>
        <w:keepNext w:val="true"/>
        <w:spacing w:before="80" w:after="60"/>
        <w:jc w:val="center"/>
        <w:rPr/>
      </w:pPr>
      <w:r>
        <w:rPr/>
        <w:drawing>
          <wp:inline distT="0" distB="0" distL="0" distR="0">
            <wp:extent cx="5579745" cy="2510790"/>
            <wp:effectExtent l="0" t="0" r="0" b="0"/>
            <wp:docPr id="3" name="Imagen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50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51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900"/>
        <w:gridCol w:w="2999"/>
        <w:gridCol w:w="2401"/>
        <w:gridCol w:w="1486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Qué es</w:t>
            </w:r>
          </w:p>
        </w:tc>
        <w:tc>
          <w:tcPr>
            <w:tcW w:w="24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Ejemplo</w:t>
            </w:r>
          </w:p>
        </w:tc>
        <w:tc>
          <w:tcPr>
            <w:tcW w:w="1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En el manifiesto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Activity</w:t>
            </w:r>
          </w:p>
        </w:tc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Una pantalla con interfaz de usuario. Es el único componente que el usuario ve.</w:t>
            </w:r>
          </w:p>
        </w:tc>
        <w:tc>
          <w:tcPr>
            <w:tcW w:w="24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La pantalla principal de WhatsApp.</w:t>
            </w:r>
          </w:p>
        </w:tc>
        <w:tc>
          <w:tcPr>
            <w:tcW w:w="1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&lt;activity&gt;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Service</w:t>
            </w:r>
          </w:p>
        </w:tc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Realiza trabajo en segundo plano, sin interfaz, aunque el usuario esté en otra aplicación.</w:t>
            </w:r>
          </w:p>
        </w:tc>
        <w:tc>
          <w:tcPr>
            <w:tcW w:w="24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Reproducir música o una descarga con la pantalla apagada.</w:t>
            </w:r>
          </w:p>
        </w:tc>
        <w:tc>
          <w:tcPr>
            <w:tcW w:w="1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&lt;service&gt;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BroadcastReceiver</w:t>
            </w:r>
          </w:p>
        </w:tc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Recibe y reacciona a avisos (broadcasts) del sistema o de otras aplicaciones.</w:t>
            </w:r>
          </w:p>
        </w:tc>
        <w:tc>
          <w:tcPr>
            <w:tcW w:w="24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Batería baja, modo avión, el móvil acaba de arrancar.</w:t>
            </w:r>
          </w:p>
        </w:tc>
        <w:tc>
          <w:tcPr>
            <w:tcW w:w="1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&lt;receiver&gt;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ContentProvider</w:t>
            </w:r>
          </w:p>
        </w:tc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Ofrece los datos de la aplicación a otras aplicaciones de forma controlada.</w:t>
            </w:r>
          </w:p>
        </w:tc>
        <w:tc>
          <w:tcPr>
            <w:tcW w:w="24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Los contactos o las fotos del sistema.</w:t>
            </w:r>
          </w:p>
        </w:tc>
        <w:tc>
          <w:tcPr>
            <w:tcW w:w="1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&lt;provider&gt;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No todas las aplicaciones usan los cuatro. La gran mayoría tiene al menos una Activity, y muchas solo tienen eso. Las aplicaciones actuales con Compose suelen seguir la arquitectura </w:t>
      </w:r>
      <w:r>
        <w:rPr>
          <w:b/>
        </w:rPr>
        <w:t>single-activity</w:t>
      </w:r>
      <w:r>
        <w:rPr>
          <w:b w:val="false"/>
        </w:rPr>
        <w:t>: una única Activity y varias pantallas, que son funciones composables entre las que se navega (lo verás en la UT3).</w:t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DCE6F2"/>
              <w:start w:val="single" w:sz="24" w:space="0" w:color="1F3864"/>
              <w:bottom w:val="single" w:sz="2" w:space="0" w:color="DCE6F2"/>
              <w:end w:val="single" w:sz="2" w:space="0" w:color="DCE6F2"/>
            </w:tcBorders>
            <w:shd w:color="auto" w:fill="DCE6F2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1F3864"/>
                <w:sz w:val="21"/>
              </w:rPr>
              <w:t>Servicios en las aplicaciones actuales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Android limita mucho lo que puede hacer una aplicación en segundo plano para ahorrar batería. Para tareas que el usuario debe ver (música, navegación GPS) se usa un </w:t>
            </w:r>
            <w:r>
              <w:rPr>
                <w:b/>
                <w:sz w:val="20"/>
              </w:rPr>
              <w:t>foreground service</w:t>
            </w:r>
            <w:r>
              <w:rPr>
                <w:b w:val="false"/>
                <w:sz w:val="20"/>
              </w:rPr>
              <w:t xml:space="preserve">, que muestra una notificación permanente. Para tareas diferibles, como sincronizar datos, hoy se usa la librería </w:t>
            </w:r>
            <w:r>
              <w:rPr>
                <w:b/>
                <w:sz w:val="20"/>
              </w:rPr>
              <w:t>WorkManager</w:t>
            </w:r>
            <w:r>
              <w:rPr>
                <w:b w:val="false"/>
                <w:sz w:val="20"/>
              </w:rPr>
              <w:t xml:space="preserve"> en lugar de un Service.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8.2. Intents: cómo se comunican los componentes</w:t>
      </w:r>
    </w:p>
    <w:p>
      <w:pPr>
        <w:pStyle w:val="Normal"/>
        <w:jc w:val="both"/>
        <w:rPr/>
      </w:pPr>
      <w:r>
        <w:rPr>
          <w:b w:val="false"/>
        </w:rPr>
        <w:t xml:space="preserve">Un </w:t>
      </w:r>
      <w:r>
        <w:rPr>
          <w:b/>
        </w:rPr>
        <w:t>Intent</w:t>
      </w:r>
      <w:r>
        <w:rPr>
          <w:b w:val="false"/>
        </w:rPr>
        <w:t xml:space="preserve"> es un mensaje que pide al sistema que haga algo: abrir una Activity, arrancar un Service o enviar un aviso. Los componentes no se llaman directamente entre sí, sino a través del sistema usando Intents. Hay dos tipos:</w:t>
      </w:r>
    </w:p>
    <w:p>
      <w:pPr>
        <w:pStyle w:val="Normal"/>
        <w:keepNext w:val="true"/>
        <w:numPr>
          <w:ilvl w:val="0"/>
          <w:numId w:val="1"/>
        </w:numPr>
        <w:spacing w:before="0" w:after="60"/>
        <w:jc w:val="both"/>
        <w:rPr/>
      </w:pPr>
      <w:r>
        <w:rPr>
          <w:b/>
        </w:rPr>
        <w:t>Intent explícito</w:t>
      </w:r>
      <w:r>
        <w:rPr>
          <w:b w:val="false"/>
        </w:rPr>
        <w:t>: indica exactamente qué componente se quiere abrir. Se usa dentro de tu propia aplicación.</w:t>
      </w:r>
    </w:p>
    <w:p>
      <w:pPr>
        <w:pStyle w:val="Normal"/>
        <w:numPr>
          <w:ilvl w:val="0"/>
          <w:numId w:val="1"/>
        </w:numPr>
        <w:spacing w:before="0" w:after="60"/>
        <w:jc w:val="both"/>
        <w:rPr/>
      </w:pPr>
      <w:r>
        <w:rPr>
          <w:b/>
        </w:rPr>
        <w:t>Intent implícito</w:t>
      </w:r>
      <w:r>
        <w:rPr>
          <w:b w:val="false"/>
        </w:rPr>
        <w:t>: indica la acción que se quiere hacer (abrir una web, compartir un texto, hacer una llamada) y el sistema busca qué aplicaciones pueden hacerla, mirando los intent-filter de sus manifiestos.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Intents explícito e implícito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// Explícito: abrir otra Activity de mi aplicación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val intent = Intent(this, DetalleActivity::class.java)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intent.putExtra("idProducto", 42)          // datos que se envían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startActivity(intent)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// Implícito: abrir una página web en el navegador que tenga el usuario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val web = Intent(Intent.ACTION_VIEW, Uri.parse("https://developer.android.com"))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startActivity(web)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>Ahora puedes entender el intent-filter del manifiesto: MAIN/LAUNCHER significa que MainActivity responde al Intent que lanza el launcher cuando el usuario toca el icono.</w:t>
      </w:r>
    </w:p>
    <w:p>
      <w:pPr>
        <w:pStyle w:val="Heading2"/>
        <w:keepNext w:val="true"/>
        <w:rPr/>
      </w:pPr>
      <w:r>
        <w:rPr/>
        <w:t>8.3. Context</w:t>
      </w:r>
    </w:p>
    <w:p>
      <w:pPr>
        <w:pStyle w:val="Normal"/>
        <w:jc w:val="both"/>
        <w:rPr/>
      </w:pPr>
      <w:r>
        <w:rPr>
          <w:b/>
        </w:rPr>
        <w:t>Context</w:t>
      </w:r>
      <w:r>
        <w:rPr>
          <w:b w:val="false"/>
        </w:rPr>
        <w:t xml:space="preserve"> es una de las clases más usadas de Android. Representa el entorno de la aplicación y da acceso a lo que ofrece el sistema: los recursos, los ficheros privados, las preferencias, los servicios del sistema y la posibilidad de lanzar Intents. Muchas funciones lo piden como parámetro. Por ejemplo, en </w:t>
      </w:r>
      <w:r>
        <w:rPr>
          <w:rFonts w:cs="Consolas" w:ascii="Consolas" w:hAnsi="Consolas"/>
          <w:b w:val="false"/>
          <w:color w:val="7A2E0A"/>
        </w:rPr>
        <w:t>Intent(this, DetalleActivity::class.java)</w:t>
      </w:r>
      <w:r>
        <w:rPr>
          <w:b w:val="false"/>
        </w:rPr>
        <w:t xml:space="preserve">, </w:t>
      </w:r>
      <w:r>
        <w:rPr>
          <w:rFonts w:cs="Consolas" w:ascii="Consolas" w:hAnsi="Consolas"/>
          <w:b w:val="false"/>
          <w:color w:val="7A2E0A"/>
        </w:rPr>
        <w:t>this</w:t>
      </w:r>
      <w:r>
        <w:rPr>
          <w:b w:val="false"/>
        </w:rPr>
        <w:t xml:space="preserve"> es la Activity actuando como Context.</w:t>
      </w:r>
    </w:p>
    <w:p>
      <w:pPr>
        <w:pStyle w:val="Heading2"/>
        <w:keepNext w:val="true"/>
        <w:rPr/>
      </w:pPr>
      <w:r>
        <w:rPr/>
        <w:t>8.4. La jerarquía de clases</w:t>
      </w:r>
    </w:p>
    <w:p>
      <w:pPr>
        <w:pStyle w:val="Normal"/>
        <w:jc w:val="both"/>
        <w:rPr/>
      </w:pPr>
      <w:r>
        <w:rPr>
          <w:b w:val="false"/>
        </w:rPr>
        <w:t>Activity, Service y Application son clases que heredan de Context, así que todas ellas "son" un Context. Esta es la jerarquía simplificada que hay por encima de tu MainActivity:</w:t>
      </w:r>
    </w:p>
    <w:p>
      <w:pPr>
        <w:pStyle w:val="Normal"/>
        <w:keepNext w:val="true"/>
        <w:spacing w:before="80" w:after="60"/>
        <w:jc w:val="center"/>
        <w:rPr/>
      </w:pPr>
      <w:r>
        <w:rPr/>
        <w:drawing>
          <wp:inline distT="0" distB="0" distL="0" distR="0">
            <wp:extent cx="5219700" cy="3131820"/>
            <wp:effectExtent l="0" t="0" r="0" b="0"/>
            <wp:docPr id="4" name="Imagen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50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3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99"/>
        <w:gridCol w:w="6087"/>
      </w:tblGrid>
      <w:tr>
        <w:trPr>
          <w:tblHeader w:val="true"/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Papel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Context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Clase abstracta con el acceso a los recursos y servicios del sistema.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ContextWrapper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Implementa Context delegando en otro Context. De ella heredan Service y Application.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ContextThemeWrapper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Añade la gestión del tema visual, que solo necesitan los componentes con interfaz.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Activity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La clase base de las pantallas en el framework de Android (paquete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android.app</w:t>
            </w:r>
            <w:r>
              <w:rPr>
                <w:b w:val="false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ComponentActivity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Versión de AndroidX (paquete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androidx.activity</w:t>
            </w:r>
            <w:r>
              <w:rPr>
                <w:b w:val="false"/>
                <w:sz w:val="19"/>
              </w:rPr>
              <w:t>) que añade el soporte del ciclo de vida moderno y de Compose (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setContent</w:t>
            </w:r>
            <w:r>
              <w:rPr>
                <w:b w:val="false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MainActivity</w:t>
            </w:r>
          </w:p>
        </w:tc>
        <w:tc>
          <w:tcPr>
            <w:tcW w:w="6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Tu clase. Hereda todo lo anterior y sobrescribe los métodos que necesita, como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onCreate</w:t>
            </w:r>
            <w:r>
              <w:rPr>
                <w:b w:val="false"/>
                <w:sz w:val="19"/>
              </w:rPr>
              <w:t>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Verás también </w:t>
      </w:r>
      <w:r>
        <w:rPr>
          <w:b/>
        </w:rPr>
        <w:t>AppCompatActivity</w:t>
      </w:r>
      <w:r>
        <w:rPr>
          <w:b w:val="false"/>
        </w:rPr>
        <w:t xml:space="preserve"> en muchos ejemplos de internet. Es la clase base de las aplicaciones con el sistema antiguo de vistas XML, y hereda a su vez de ComponentActivity. En los proyectos con Compose se usa directamente ComponentActivity.</w:t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DCE6F2"/>
              <w:start w:val="single" w:sz="24" w:space="0" w:color="1F3864"/>
              <w:bottom w:val="single" w:sz="2" w:space="0" w:color="DCE6F2"/>
              <w:end w:val="single" w:sz="2" w:space="0" w:color="DCE6F2"/>
            </w:tcBorders>
            <w:shd w:color="auto" w:fill="DCE6F2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1F3864"/>
                <w:sz w:val="21"/>
              </w:rPr>
              <w:t>Herramienta: ver la jerarquía en Android Studio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Coloca el cursor sobre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ComponentActivity</w:t>
            </w:r>
            <w:r>
              <w:rPr>
                <w:b w:val="false"/>
                <w:sz w:val="20"/>
              </w:rPr>
              <w:t xml:space="preserve"> en MainActivity y pulsa </w:t>
            </w:r>
            <w:r>
              <w:rPr>
                <w:b/>
                <w:sz w:val="20"/>
              </w:rPr>
              <w:t>Ctrl + H</w:t>
            </w:r>
            <w:r>
              <w:rPr>
                <w:b w:val="false"/>
                <w:sz w:val="20"/>
              </w:rPr>
              <w:t xml:space="preserve"> (Navigate &gt; Type Hierarchy). Android Studio muestra todas las clases de las que hereda. Con </w:t>
            </w:r>
            <w:r>
              <w:rPr>
                <w:b/>
                <w:sz w:val="20"/>
              </w:rPr>
              <w:t>Ctrl + clic</w:t>
            </w:r>
            <w:r>
              <w:rPr>
                <w:b w:val="false"/>
                <w:sz w:val="20"/>
              </w:rPr>
              <w:t xml:space="preserve"> sobre una clase abres su código fuente.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9. El ciclo de vida de una Activity</w:t>
      </w:r>
    </w:p>
    <w:p>
      <w:pPr>
        <w:pStyle w:val="Heading2"/>
        <w:keepNext w:val="true"/>
        <w:rPr/>
      </w:pPr>
      <w:r>
        <w:rPr/>
        <w:t>9.1. Por qué existe el ciclo de vida</w:t>
      </w:r>
    </w:p>
    <w:p>
      <w:pPr>
        <w:pStyle w:val="Normal"/>
        <w:jc w:val="both"/>
        <w:rPr/>
      </w:pPr>
      <w:r>
        <w:rPr>
          <w:b w:val="false"/>
        </w:rPr>
        <w:t xml:space="preserve">En un móvil el usuario cambia de aplicación constantemente, recibe llamadas, gira la pantalla o la apaga. Además, la memoria es limitada, y el sistema puede cerrar aplicaciones que no se están usando para dar memoria a la que está en primer plano. El </w:t>
      </w:r>
      <w:r>
        <w:rPr>
          <w:b/>
        </w:rPr>
        <w:t>ciclo de vida</w:t>
      </w:r>
      <w:r>
        <w:rPr>
          <w:b w:val="false"/>
        </w:rPr>
        <w:t xml:space="preserve"> es el conjunto de estados por los que pasa una Activity desde que se crea hasta que se destruye. Cada vez que cambia de estado, el sistema llama a un método de la Activity (un </w:t>
      </w:r>
      <w:r>
        <w:rPr>
          <w:b/>
        </w:rPr>
        <w:t>callback</w:t>
      </w:r>
      <w:r>
        <w:rPr>
          <w:b w:val="false"/>
        </w:rPr>
        <w:t>) para que la aplicación pueda reaccionar: guardar datos, pausar un vídeo, liberar la cámara, etc.</w:t>
      </w:r>
    </w:p>
    <w:p>
      <w:pPr>
        <w:pStyle w:val="Heading2"/>
        <w:keepNext w:val="true"/>
        <w:rPr/>
      </w:pPr>
      <w:r>
        <w:rPr/>
        <w:t>9.2. Los estados de una Activity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300"/>
        <w:gridCol w:w="1349"/>
        <w:gridCol w:w="1351"/>
        <w:gridCol w:w="3786"/>
      </w:tblGrid>
      <w:tr>
        <w:trPr>
          <w:tblHeader w:val="true"/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13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Visible</w:t>
            </w:r>
          </w:p>
        </w:tc>
        <w:tc>
          <w:tcPr>
            <w:tcW w:w="13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Con el foco</w:t>
            </w:r>
          </w:p>
        </w:tc>
        <w:tc>
          <w:tcPr>
            <w:tcW w:w="37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Situación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Creada (CREATED)</w:t>
            </w:r>
          </w:p>
        </w:tc>
        <w:tc>
          <w:tcPr>
            <w:tcW w:w="13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</w:t>
            </w:r>
          </w:p>
        </w:tc>
        <w:tc>
          <w:tcPr>
            <w:tcW w:w="13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</w:t>
            </w:r>
          </w:p>
        </w:tc>
        <w:tc>
          <w:tcPr>
            <w:tcW w:w="37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Se ha creado el objeto, pero aún no se ve.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Iniciada (STARTED)</w:t>
            </w:r>
          </w:p>
        </w:tc>
        <w:tc>
          <w:tcPr>
            <w:tcW w:w="13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Sí</w:t>
            </w:r>
          </w:p>
        </w:tc>
        <w:tc>
          <w:tcPr>
            <w:tcW w:w="13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</w:t>
            </w:r>
          </w:p>
        </w:tc>
        <w:tc>
          <w:tcPr>
            <w:tcW w:w="37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Se ve, pero el usuario aún no puede interactuar (o hay algo encima, como un diálogo del sistema).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En ejecución (RESUMED)</w:t>
            </w:r>
          </w:p>
        </w:tc>
        <w:tc>
          <w:tcPr>
            <w:tcW w:w="13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Sí</w:t>
            </w:r>
          </w:p>
        </w:tc>
        <w:tc>
          <w:tcPr>
            <w:tcW w:w="13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Sí</w:t>
            </w:r>
          </w:p>
        </w:tc>
        <w:tc>
          <w:tcPr>
            <w:tcW w:w="37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Está en primer plano y el usuario interactúa con ella. Es el estado activo.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En pausa</w:t>
            </w:r>
          </w:p>
        </w:tc>
        <w:tc>
          <w:tcPr>
            <w:tcW w:w="13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Parcialmente</w:t>
            </w:r>
          </w:p>
        </w:tc>
        <w:tc>
          <w:tcPr>
            <w:tcW w:w="13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</w:t>
            </w:r>
          </w:p>
        </w:tc>
        <w:tc>
          <w:tcPr>
            <w:tcW w:w="37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Ha perdido el foco: por ejemplo, otra ventana en multiventana o un diálogo del sistema delante.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Detenida</w:t>
            </w:r>
          </w:p>
        </w:tc>
        <w:tc>
          <w:tcPr>
            <w:tcW w:w="13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</w:t>
            </w:r>
          </w:p>
        </w:tc>
        <w:tc>
          <w:tcPr>
            <w:tcW w:w="13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</w:t>
            </w:r>
          </w:p>
        </w:tc>
        <w:tc>
          <w:tcPr>
            <w:tcW w:w="37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Está en segundo plano: el usuario ha ido a otra aplicación. Conserva su estado en memoria.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Destruida (DESTROYED)</w:t>
            </w:r>
          </w:p>
        </w:tc>
        <w:tc>
          <w:tcPr>
            <w:tcW w:w="13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</w:t>
            </w:r>
          </w:p>
        </w:tc>
        <w:tc>
          <w:tcPr>
            <w:tcW w:w="13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No</w:t>
            </w:r>
          </w:p>
        </w:tc>
        <w:tc>
          <w:tcPr>
            <w:tcW w:w="37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Se ha cerrado o el sistema la ha eliminado. Hay que crearla de nuevo para volver a verla.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9.3. Los métodos del ciclo de vida</w:t>
      </w:r>
    </w:p>
    <w:p>
      <w:pPr>
        <w:pStyle w:val="Normal"/>
        <w:keepNext w:val="true"/>
        <w:spacing w:before="80" w:after="60"/>
        <w:jc w:val="center"/>
        <w:rPr/>
      </w:pPr>
      <w:r>
        <w:rPr/>
        <w:drawing>
          <wp:inline distT="0" distB="0" distL="0" distR="0">
            <wp:extent cx="4860290" cy="4050030"/>
            <wp:effectExtent l="0" t="0" r="0" b="0"/>
            <wp:docPr id="5" name="Imagen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0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405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900"/>
        <w:gridCol w:w="3300"/>
        <w:gridCol w:w="3586"/>
      </w:tblGrid>
      <w:tr>
        <w:trPr>
          <w:tblHeader w:val="true"/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Callback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Cuándo lo llama el sistema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Qué se hace normalmente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onCreate()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Una vez, al crear la Activity.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Preparar la interfaz (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setContent</w:t>
            </w:r>
            <w:r>
              <w:rPr>
                <w:b w:val="false"/>
                <w:sz w:val="19"/>
              </w:rPr>
              <w:t>) e inicializar lo necesario.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onStart()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Cuando la Activity va a hacerse visible.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Empezar a actualizar lo que se ve en pantalla.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onResume()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Cuando pasa a primer plano y recibe el foco.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Arrancar lo que solo debe funcionar en primer plano: cámara, animaciones, sensores.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onPause()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Cuando pierde el foco. Es lo primero que ocurre al salir.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Pausar lo arrancado en onResume. Debe ser muy rápido.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onStop()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Cuando deja de ser visible.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Liberar recursos y guardar datos importantes.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onRestart()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Cuando una Activity detenida vuelve a mostrarse.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Poco habitual. Después se llama a onStart.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onDestroy()</w:t>
            </w:r>
          </w:p>
        </w:tc>
        <w:tc>
          <w:tcPr>
            <w:tcW w:w="3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Antes de destruir la Activity.</w:t>
            </w:r>
          </w:p>
        </w:tc>
        <w:tc>
          <w:tcPr>
            <w:tcW w:w="35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Últimas tareas de limpieza. No está garantizado que se llame si el sistema mata el proceso.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Los callbacks van en parejas: lo que se arranca en </w:t>
      </w:r>
      <w:r>
        <w:rPr>
          <w:rFonts w:cs="Consolas" w:ascii="Consolas" w:hAnsi="Consolas"/>
          <w:b w:val="false"/>
          <w:color w:val="7A2E0A"/>
        </w:rPr>
        <w:t>onStart</w:t>
      </w:r>
      <w:r>
        <w:rPr>
          <w:b w:val="false"/>
        </w:rPr>
        <w:t xml:space="preserve"> se para en </w:t>
      </w:r>
      <w:r>
        <w:rPr>
          <w:rFonts w:cs="Consolas" w:ascii="Consolas" w:hAnsi="Consolas"/>
          <w:b w:val="false"/>
          <w:color w:val="7A2E0A"/>
        </w:rPr>
        <w:t>onStop</w:t>
      </w:r>
      <w:r>
        <w:rPr>
          <w:b w:val="false"/>
        </w:rPr>
        <w:t xml:space="preserve">, y lo que se arranca en </w:t>
      </w:r>
      <w:r>
        <w:rPr>
          <w:rFonts w:cs="Consolas" w:ascii="Consolas" w:hAnsi="Consolas"/>
          <w:b w:val="false"/>
          <w:color w:val="7A2E0A"/>
        </w:rPr>
        <w:t>onResume</w:t>
      </w:r>
      <w:r>
        <w:rPr>
          <w:b w:val="false"/>
        </w:rPr>
        <w:t xml:space="preserve"> se para en </w:t>
      </w:r>
      <w:r>
        <w:rPr>
          <w:rFonts w:cs="Consolas" w:ascii="Consolas" w:hAnsi="Consolas"/>
          <w:b w:val="false"/>
          <w:color w:val="7A2E0A"/>
        </w:rPr>
        <w:t>onPause</w:t>
      </w:r>
      <w:r>
        <w:rPr>
          <w:b w:val="false"/>
        </w:rPr>
        <w:t>.</w:t>
      </w:r>
    </w:p>
    <w:p>
      <w:pPr>
        <w:pStyle w:val="Heading2"/>
        <w:keepNext w:val="true"/>
        <w:rPr/>
      </w:pPr>
      <w:r>
        <w:rPr/>
        <w:t>9.4. Qué ocurre en las situaciones habituales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699"/>
        <w:gridCol w:w="5087"/>
      </w:tblGrid>
      <w:tr>
        <w:trPr>
          <w:tblHeader w:val="true"/>
          <w:cantSplit/>
        </w:trPr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Situación</w:t>
            </w:r>
          </w:p>
        </w:tc>
        <w:tc>
          <w:tcPr>
            <w:tcW w:w="5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Secuencia de callbacks</w:t>
            </w:r>
          </w:p>
        </w:tc>
      </w:tr>
      <w:tr>
        <w:trPr>
          <w:cantSplit/>
        </w:trPr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Abrir la aplicación desde el icono</w:t>
            </w:r>
          </w:p>
        </w:tc>
        <w:tc>
          <w:tcPr>
            <w:tcW w:w="5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onCreate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onStart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onResume</w:t>
            </w:r>
          </w:p>
        </w:tc>
      </w:tr>
      <w:tr>
        <w:trPr>
          <w:cantSplit/>
        </w:trPr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Pulsar Home (ir a la pantalla de inicio)</w:t>
            </w:r>
          </w:p>
        </w:tc>
        <w:tc>
          <w:tcPr>
            <w:tcW w:w="5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onPause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onStop</w:t>
            </w:r>
          </w:p>
        </w:tc>
      </w:tr>
      <w:tr>
        <w:trPr>
          <w:cantSplit/>
        </w:trPr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Volver a la aplicación desde Recientes</w:t>
            </w:r>
          </w:p>
        </w:tc>
        <w:tc>
          <w:tcPr>
            <w:tcW w:w="5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onRestart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onStart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onResume</w:t>
            </w:r>
          </w:p>
        </w:tc>
      </w:tr>
      <w:tr>
        <w:trPr>
          <w:cantSplit/>
        </w:trPr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Girar la pantalla</w:t>
            </w:r>
          </w:p>
        </w:tc>
        <w:tc>
          <w:tcPr>
            <w:tcW w:w="5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onPause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onStop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onDestroy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onCreate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onStart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onResume</w:t>
            </w:r>
          </w:p>
        </w:tc>
      </w:tr>
      <w:tr>
        <w:trPr>
          <w:cantSplit/>
        </w:trPr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Pulsar Back en la pantalla principal (Android 12 o posterior)</w:t>
            </w:r>
          </w:p>
        </w:tc>
        <w:tc>
          <w:tcPr>
            <w:tcW w:w="5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onPause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onStop</w:t>
            </w:r>
            <w:r>
              <w:rPr>
                <w:b w:val="false"/>
                <w:sz w:val="19"/>
              </w:rPr>
              <w:t>. La Activity queda en segundo plano, no se destruye.</w:t>
            </w:r>
          </w:p>
        </w:tc>
      </w:tr>
      <w:tr>
        <w:trPr>
          <w:cantSplit/>
        </w:trPr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 xml:space="preserve">Pulsar Back en una pantalla secundaria, o cerrar desde código con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finish()</w:t>
            </w:r>
          </w:p>
        </w:tc>
        <w:tc>
          <w:tcPr>
            <w:tcW w:w="5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onPause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onStop</w:t>
            </w:r>
            <w:r>
              <w:rPr>
                <w:b w:val="false"/>
                <w:sz w:val="19"/>
              </w:rPr>
              <w:t xml:space="preserve"> →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onDestroy</w:t>
            </w:r>
          </w:p>
        </w:tc>
      </w:tr>
      <w:tr>
        <w:trPr>
          <w:cantSplit/>
        </w:trPr>
        <w:tc>
          <w:tcPr>
            <w:tcW w:w="3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El sistema necesita memoria con la app en segundo plano</w:t>
            </w:r>
          </w:p>
        </w:tc>
        <w:tc>
          <w:tcPr>
            <w:tcW w:w="50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El proceso se elimina sin más callbacks. Al volver, la Activity se crea de nuevo desde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onCreate</w:t>
            </w:r>
            <w:r>
              <w:rPr>
                <w:b w:val="false"/>
                <w:sz w:val="19"/>
              </w:rPr>
              <w:t>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FCE9DE"/>
              <w:start w:val="single" w:sz="24" w:space="0" w:color="C1440E"/>
              <w:bottom w:val="single" w:sz="2" w:space="0" w:color="FCE9DE"/>
              <w:end w:val="single" w:sz="2" w:space="0" w:color="FCE9DE"/>
            </w:tcBorders>
            <w:shd w:color="auto" w:fill="FCE9DE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C1440E"/>
                <w:sz w:val="21"/>
              </w:rPr>
              <w:t>Girar la pantalla destruye y recrea la Activity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Un giro de pantalla es un </w:t>
            </w:r>
            <w:r>
              <w:rPr>
                <w:b/>
                <w:sz w:val="20"/>
              </w:rPr>
              <w:t>cambio de configuración</w:t>
            </w:r>
            <w:r>
              <w:rPr>
                <w:b w:val="false"/>
                <w:sz w:val="20"/>
              </w:rPr>
              <w:t xml:space="preserve">: Android destruye la Activity y la crea de nuevo para que pueda cargar los recursos adecuados a la nueva orientación. Cualquier dato que estuviera solo en una variable de la Activity se pierde. Es la causa de un error muy típico: el usuario escribe en un formulario, gira el móvil y el texto desaparece. En la UT3 verás cómo evitarlo con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rememberSaveable</w:t>
            </w:r>
            <w:r>
              <w:rPr>
                <w:b w:val="false"/>
                <w:sz w:val="20"/>
              </w:rPr>
              <w:t xml:space="preserve"> y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ViewModel</w:t>
            </w:r>
            <w:r>
              <w:rPr>
                <w:b w:val="false"/>
                <w:sz w:val="20"/>
              </w:rPr>
              <w:t>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9.5. Sobrescribir los callbacks</w:t>
      </w:r>
    </w:p>
    <w:p>
      <w:pPr>
        <w:pStyle w:val="Normal"/>
        <w:jc w:val="both"/>
        <w:rPr/>
      </w:pPr>
      <w:r>
        <w:rPr>
          <w:b w:val="false"/>
        </w:rPr>
        <w:t xml:space="preserve">Para ejecutar código en un momento del ciclo de vida, se sobrescribe el método correspondiente con </w:t>
      </w:r>
      <w:r>
        <w:rPr>
          <w:rFonts w:cs="Consolas" w:ascii="Consolas" w:hAnsi="Consolas"/>
          <w:b w:val="false"/>
          <w:color w:val="7A2E0A"/>
        </w:rPr>
        <w:t>override</w:t>
      </w:r>
      <w:r>
        <w:rPr>
          <w:b w:val="false"/>
        </w:rPr>
        <w:t xml:space="preserve">, llamando siempre primero al método de la clase padre con </w:t>
      </w:r>
      <w:r>
        <w:rPr>
          <w:rFonts w:cs="Consolas" w:ascii="Consolas" w:hAnsi="Consolas"/>
          <w:b w:val="false"/>
          <w:color w:val="7A2E0A"/>
        </w:rPr>
        <w:t>super</w:t>
      </w:r>
      <w:r>
        <w:rPr>
          <w:b w:val="false"/>
        </w:rPr>
        <w:t>: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Sobrescribir un callback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override fun onPause() {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super.onPause()          // obligatorio: si falta, la app se cierra con un error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// código propio: pausar el vídeo, guardar un borrador...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Android Studio puede escribirlo por ti: dentro de la clase, pulsa </w:t>
      </w:r>
      <w:r>
        <w:rPr>
          <w:b/>
        </w:rPr>
        <w:t>Ctrl + O</w:t>
      </w:r>
      <w:r>
        <w:rPr>
          <w:b w:val="false"/>
        </w:rPr>
        <w:t xml:space="preserve"> (Code &gt; Override Methods), escribe el nombre del método y pulsa Intro.</w:t>
      </w:r>
    </w:p>
    <w:p>
      <w:pPr>
        <w:pStyle w:val="Heading1"/>
        <w:keepNext w:val="true"/>
        <w:rPr/>
      </w:pPr>
      <w:r>
        <w:rPr/>
        <w:t>10. Logcat y ADB</w:t>
      </w:r>
    </w:p>
    <w:p>
      <w:pPr>
        <w:pStyle w:val="Heading2"/>
        <w:keepNext w:val="true"/>
        <w:rPr/>
      </w:pPr>
      <w:r>
        <w:rPr/>
        <w:t>10.1. Escribir mensajes de log</w:t>
      </w:r>
    </w:p>
    <w:p>
      <w:pPr>
        <w:pStyle w:val="Normal"/>
        <w:jc w:val="both"/>
        <w:rPr/>
      </w:pPr>
      <w:r>
        <w:rPr>
          <w:b w:val="false"/>
        </w:rPr>
        <w:t xml:space="preserve">En una aplicación Android, </w:t>
      </w:r>
      <w:r>
        <w:rPr>
          <w:rFonts w:cs="Consolas" w:ascii="Consolas" w:hAnsi="Consolas"/>
          <w:b w:val="false"/>
          <w:color w:val="7A2E0A"/>
        </w:rPr>
        <w:t>println</w:t>
      </w:r>
      <w:r>
        <w:rPr>
          <w:b w:val="false"/>
        </w:rPr>
        <w:t xml:space="preserve"> no sirve para depurar: no hay consola visible. Para escribir mensajes de seguimiento se usa la clase </w:t>
      </w:r>
      <w:r>
        <w:rPr>
          <w:rFonts w:cs="Consolas" w:ascii="Consolas" w:hAnsi="Consolas"/>
          <w:b w:val="false"/>
          <w:color w:val="7A2E0A"/>
        </w:rPr>
        <w:t>Log</w:t>
      </w:r>
      <w:r>
        <w:rPr>
          <w:b w:val="false"/>
        </w:rPr>
        <w:t xml:space="preserve">, y los mensajes se ven en la ventana </w:t>
      </w:r>
      <w:r>
        <w:rPr>
          <w:b/>
        </w:rPr>
        <w:t>Logcat</w:t>
      </w:r>
      <w:r>
        <w:rPr>
          <w:b w:val="false"/>
        </w:rPr>
        <w:t xml:space="preserve"> de Android Studio. Cada mensaje tiene un </w:t>
      </w:r>
      <w:r>
        <w:rPr>
          <w:b/>
        </w:rPr>
        <w:t>nivel</w:t>
      </w:r>
      <w:r>
        <w:rPr>
          <w:b w:val="false"/>
        </w:rPr>
        <w:t xml:space="preserve"> de prioridad y una </w:t>
      </w:r>
      <w:r>
        <w:rPr>
          <w:b/>
        </w:rPr>
        <w:t>etiqueta</w:t>
      </w:r>
      <w:r>
        <w:rPr>
          <w:b w:val="false"/>
        </w:rPr>
        <w:t xml:space="preserve"> (tag) que lo identifica.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1700"/>
        <w:gridCol w:w="4587"/>
      </w:tblGrid>
      <w:tr>
        <w:trPr>
          <w:tblHeader w:val="true"/>
          <w:cantSplit/>
        </w:trPr>
        <w:tc>
          <w:tcPr>
            <w:tcW w:w="2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w="4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w="2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Log.v(tag, msg)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VERBOSE</w:t>
            </w:r>
          </w:p>
        </w:tc>
        <w:tc>
          <w:tcPr>
            <w:tcW w:w="4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Detalle máximo. Casi no se usa.</w:t>
            </w:r>
          </w:p>
        </w:tc>
      </w:tr>
      <w:tr>
        <w:trPr>
          <w:cantSplit/>
        </w:trPr>
        <w:tc>
          <w:tcPr>
            <w:tcW w:w="2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Log.d(tag, msg)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DEBUG</w:t>
            </w:r>
          </w:p>
        </w:tc>
        <w:tc>
          <w:tcPr>
            <w:tcW w:w="4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Mensajes de depuración durante el desarrollo. El más usado.</w:t>
            </w:r>
          </w:p>
        </w:tc>
      </w:tr>
      <w:tr>
        <w:trPr>
          <w:cantSplit/>
        </w:trPr>
        <w:tc>
          <w:tcPr>
            <w:tcW w:w="2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Log.i(tag, msg)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INFO</w:t>
            </w:r>
          </w:p>
        </w:tc>
        <w:tc>
          <w:tcPr>
            <w:tcW w:w="4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Información relevante del funcionamiento.</w:t>
            </w:r>
          </w:p>
        </w:tc>
      </w:tr>
      <w:tr>
        <w:trPr>
          <w:cantSplit/>
        </w:trPr>
        <w:tc>
          <w:tcPr>
            <w:tcW w:w="2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Log.w(tag, msg)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WARN</w:t>
            </w:r>
          </w:p>
        </w:tc>
        <w:tc>
          <w:tcPr>
            <w:tcW w:w="4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Algo raro que no impide seguir funcionando.</w:t>
            </w:r>
          </w:p>
        </w:tc>
      </w:tr>
      <w:tr>
        <w:trPr>
          <w:cantSplit/>
        </w:trPr>
        <w:tc>
          <w:tcPr>
            <w:tcW w:w="24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Log.e(tag, msg)</w:t>
            </w:r>
          </w:p>
        </w:tc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ERROR</w:t>
            </w:r>
          </w:p>
        </w:tc>
        <w:tc>
          <w:tcPr>
            <w:tcW w:w="4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Un error. Se muestra en rojo.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Escribir en el log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import android.util.Log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private const val TAG = "CicloVida"     // constante con la etiqueta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Log.d(TAG, "onCreate ejecutado")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2"/>
        <w:keepNext w:val="true"/>
        <w:rPr/>
      </w:pPr>
      <w:r>
        <w:rPr/>
        <w:t>10.2. La ventana Logcat</w:t>
      </w:r>
    </w:p>
    <w:p>
      <w:pPr>
        <w:pStyle w:val="Normal"/>
        <w:jc w:val="both"/>
        <w:rPr/>
      </w:pPr>
      <w:r>
        <w:rPr>
          <w:b w:val="false"/>
        </w:rPr>
        <w:t xml:space="preserve">Abre Logcat con </w:t>
      </w:r>
      <w:r>
        <w:rPr>
          <w:b/>
        </w:rPr>
        <w:t>View &gt; Tool Windows &gt; Logcat</w:t>
      </w:r>
      <w:r>
        <w:rPr>
          <w:b w:val="false"/>
        </w:rPr>
        <w:t xml:space="preserve"> o con el icono de la barra lateral inferior. Muestra los mensajes de todo el dispositivo, que son muchísimos, así que lo esencial es saber </w:t>
      </w:r>
      <w:r>
        <w:rPr>
          <w:b/>
        </w:rPr>
        <w:t>filtrar</w:t>
      </w:r>
      <w:r>
        <w:rPr>
          <w:b w:val="false"/>
        </w:rPr>
        <w:t>. El campo de búsqueda admite consultas con esta sintaxis: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199"/>
        <w:gridCol w:w="5587"/>
      </w:tblGrid>
      <w:tr>
        <w:trPr>
          <w:tblHeader w:val="true"/>
          <w:cantSplit/>
        </w:trPr>
        <w:tc>
          <w:tcPr>
            <w:tcW w:w="3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Consulta</w:t>
            </w:r>
          </w:p>
        </w:tc>
        <w:tc>
          <w:tcPr>
            <w:tcW w:w="5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Muestra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package:mine</w:t>
            </w:r>
          </w:p>
        </w:tc>
        <w:tc>
          <w:tcPr>
            <w:tcW w:w="5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Solo los mensajes de las aplicaciones del proyecto abierto. Es el filtro por defecto.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tag:CicloVida</w:t>
            </w:r>
          </w:p>
        </w:tc>
        <w:tc>
          <w:tcPr>
            <w:tcW w:w="5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Solo los mensajes con esa etiqueta.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level:error</w:t>
            </w:r>
          </w:p>
        </w:tc>
        <w:tc>
          <w:tcPr>
            <w:tcW w:w="5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Los mensajes de ese nivel o superior.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message:onCreate</w:t>
            </w:r>
          </w:p>
        </w:tc>
        <w:tc>
          <w:tcPr>
            <w:tcW w:w="5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Los mensajes que contienen ese texto.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is:crash</w:t>
            </w:r>
          </w:p>
        </w:tc>
        <w:tc>
          <w:tcPr>
            <w:tcW w:w="5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Solo los cierres inesperados (crashes) de las aplicaciones.</w:t>
            </w:r>
          </w:p>
        </w:tc>
      </w:tr>
      <w:tr>
        <w:trPr>
          <w:cantSplit/>
        </w:trPr>
        <w:tc>
          <w:tcPr>
            <w:tcW w:w="3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package:mine tag:CicloVida</w:t>
            </w:r>
          </w:p>
        </w:tc>
        <w:tc>
          <w:tcPr>
            <w:tcW w:w="55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Se pueden combinar: claves distintas se cumplen a la vez.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DCE6F2"/>
              <w:start w:val="single" w:sz="24" w:space="0" w:color="1F3864"/>
              <w:bottom w:val="single" w:sz="2" w:space="0" w:color="DCE6F2"/>
              <w:end w:val="single" w:sz="2" w:space="0" w:color="DCE6F2"/>
            </w:tcBorders>
            <w:shd w:color="auto" w:fill="DCE6F2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1F3864"/>
                <w:sz w:val="21"/>
              </w:rPr>
              <w:t>Cuando la aplicación se cierra sola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Si la aplicación se cierra al abrirla, la causa está en Logcat. Filtra con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package:mine level:error</w:t>
            </w:r>
            <w:r>
              <w:rPr>
                <w:b w:val="false"/>
                <w:sz w:val="20"/>
              </w:rPr>
              <w:t xml:space="preserve"> y busca el bloque rojo que empieza por </w:t>
            </w:r>
            <w:r>
              <w:rPr>
                <w:b/>
                <w:sz w:val="20"/>
              </w:rPr>
              <w:t>FATAL EXCEPTION</w:t>
            </w:r>
            <w:r>
              <w:rPr>
                <w:b w:val="false"/>
                <w:sz w:val="20"/>
              </w:rPr>
              <w:t xml:space="preserve">. La línea que empieza por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Caused by:</w:t>
            </w:r>
            <w:r>
              <w:rPr>
                <w:b w:val="false"/>
                <w:sz w:val="20"/>
              </w:rPr>
              <w:t xml:space="preserve"> dice el error, y las líneas de debajo, el fichero y la línea de tu código donde ocurrió. Si haces clic en ellas, Android Studio te lleva directamente.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E6EFDD"/>
              <w:start w:val="single" w:sz="24" w:space="0" w:color="4E7A27"/>
              <w:bottom w:val="single" w:sz="2" w:space="0" w:color="E6EFDD"/>
              <w:end w:val="single" w:sz="2" w:space="0" w:color="E6EFDD"/>
            </w:tcBorders>
            <w:shd w:color="auto" w:fill="E6EFDD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4E7A27"/>
                <w:sz w:val="21"/>
              </w:rPr>
              <w:t>Actividad 12. Observa el ciclo de vida con Logcat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Sustituye la clase MainActivity de tu proyecto por el código siguiente (deja el resto del fichero como está) y ejecútalo. En Logcat, filtra con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package:mine tag:CicloVida</w:t>
            </w:r>
            <w:r>
              <w:rPr>
                <w:b w:val="false"/>
                <w:sz w:val="20"/>
              </w:rPr>
              <w:t>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/>
                <w:sz w:val="20"/>
              </w:rPr>
              <w:t>Antes de hacer cada acción, predice qué mensajes aparecerán</w:t>
            </w:r>
            <w:r>
              <w:rPr>
                <w:b w:val="false"/>
                <w:sz w:val="20"/>
              </w:rPr>
              <w:t>; después compruébalo y anota la secuencia real: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1. Abrir la aplicación.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2. Pulsar Home y volver a la aplicación desde Recientes.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3. Girar la pantalla con los botones de rotación del emulador (activa antes la rotación automática en los ajustes rápidos del emulador).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4. Pulsar Back y volver a abrir la aplicación desde su icono.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5. Abrir la pantalla de Recientes sin cambiar de aplicación.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Por último, responde: ¿en qué callbacks pondrías el código para pausar y reanudar un vídeo? ¿Por qué el contador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veces</w:t>
            </w:r>
            <w:r>
              <w:rPr>
                <w:b w:val="false"/>
                <w:sz w:val="20"/>
              </w:rPr>
              <w:t xml:space="preserve"> vuelve a 1 al girar la pantalla?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/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Actividad 12 · MainActivity con registro del ciclo de vida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private const val TAG = "CicloVida"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class MainActivity : ComponentActivity() {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private var veces = 0    // veces que se ha ejecutado onCreate en este objeto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override fun onCreate(savedInstanceState: Bundle?)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super.onCreate(savedInstanceState)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veces++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val nulo = savedInstanceState == null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Log.d(TAG, "onCreate (veces = $veces, savedInstanceState nulo: $nulo)")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enableEdgeToEdge()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setContent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MiPrimeraAppTheme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Scaffold(modifier = Modifier.fillMaxSize()) { innerPadding -&gt;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Greeting(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name = "ciclo de vida",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modifier = Modifier.padding(innerPadding)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override fun onStart()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super.onStart()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Log.d(TAG, "onStart")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override fun onResume() {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super.onResume()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Log.d(TAG, "onResume")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// La clase continúa en el recuadro siguiente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Actividad 12 · MainActivity (continuación)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override fun onPause() {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super.onPause()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Log.d(TAG, "onPause")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override fun onStop() {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super.onStop()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Log.d(TAG, "onStop")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override fun onRestart() {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super.onRestart()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Log.d(TAG, "onRestart")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override fun onDestroy() {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super.onDestroy()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Log.d(TAG, "onDestroy")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}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Si </w:t>
      </w:r>
      <w:r>
        <w:rPr>
          <w:rFonts w:cs="Consolas" w:ascii="Consolas" w:hAnsi="Consolas"/>
          <w:b w:val="false"/>
          <w:color w:val="7A2E0A"/>
        </w:rPr>
        <w:t>Log</w:t>
      </w:r>
      <w:r>
        <w:rPr>
          <w:b w:val="false"/>
        </w:rPr>
        <w:t xml:space="preserve"> aparece en rojo, coloca el cursor encima y pulsa </w:t>
      </w:r>
      <w:r>
        <w:rPr>
          <w:b/>
        </w:rPr>
        <w:t>Alt + Intro</w:t>
      </w:r>
      <w:r>
        <w:rPr>
          <w:b w:val="false"/>
        </w:rPr>
        <w:t xml:space="preserve"> para añadir el import </w:t>
      </w:r>
      <w:r>
        <w:rPr>
          <w:rFonts w:cs="Consolas" w:ascii="Consolas" w:hAnsi="Consolas"/>
          <w:b w:val="false"/>
          <w:color w:val="7A2E0A"/>
        </w:rPr>
        <w:t>android.util.Log</w:t>
      </w:r>
      <w:r>
        <w:rPr>
          <w:b w:val="false"/>
        </w:rPr>
        <w:t>.</w:t>
      </w:r>
    </w:p>
    <w:p>
      <w:pPr>
        <w:pStyle w:val="Heading2"/>
        <w:keepNext w:val="true"/>
        <w:rPr/>
      </w:pPr>
      <w:r>
        <w:rPr/>
        <w:t>10.3. ADB: Android Debug Bridge</w:t>
      </w:r>
    </w:p>
    <w:p>
      <w:pPr>
        <w:pStyle w:val="Normal"/>
        <w:jc w:val="both"/>
        <w:rPr/>
      </w:pPr>
      <w:r>
        <w:rPr>
          <w:b/>
        </w:rPr>
        <w:t>ADB</w:t>
      </w:r>
      <w:r>
        <w:rPr>
          <w:b w:val="false"/>
        </w:rPr>
        <w:t xml:space="preserve"> es una herramienta de línea de comandos que comunica el ordenador con el emulador o con un móvil conectado. Android Studio la usa internamente para instalar y lanzar las aplicaciones, y tú puedes usarla directamente para instalar APK, lanzar Activities, ver el log o explorar el dispositivo. Forma parte de las </w:t>
      </w:r>
      <w:r>
        <w:rPr>
          <w:b/>
        </w:rPr>
        <w:t>platform-tools</w:t>
      </w:r>
      <w:r>
        <w:rPr>
          <w:b w:val="false"/>
        </w:rPr>
        <w:t xml:space="preserve"> del SDK.</w:t>
      </w:r>
    </w:p>
    <w:p>
      <w:pPr>
        <w:pStyle w:val="Normal"/>
        <w:jc w:val="both"/>
        <w:rPr/>
      </w:pPr>
      <w:r>
        <w:rPr>
          <w:b w:val="false"/>
        </w:rPr>
        <w:t xml:space="preserve">Puedes escribir los comandos en la ventana </w:t>
      </w:r>
      <w:r>
        <w:rPr>
          <w:b/>
        </w:rPr>
        <w:t>Terminal</w:t>
      </w:r>
      <w:r>
        <w:rPr>
          <w:b w:val="false"/>
        </w:rPr>
        <w:t xml:space="preserve"> de Android Studio (View &gt; Tool Windows &gt; Terminal). Si al escribir </w:t>
      </w:r>
      <w:r>
        <w:rPr>
          <w:rFonts w:cs="Consolas" w:ascii="Consolas" w:hAnsi="Consolas"/>
          <w:b w:val="false"/>
          <w:color w:val="7A2E0A"/>
        </w:rPr>
        <w:t>adb</w:t>
      </w:r>
      <w:r>
        <w:rPr>
          <w:b w:val="false"/>
        </w:rPr>
        <w:t xml:space="preserve"> el sistema no lo reconoce, es porque su carpeta no está en el PATH. En ese caso, escribe la ruta completa. En Windows, con la ubicación del SDK por defecto:</w:t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Terminal de Android Studio en Windows (PowerShell)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&amp; "$env:LOCALAPPDATA\Android\Sdk\platform-tools\adb.exe" devices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La ruta exacta del SDK de tu equipo aparece en </w:t>
      </w:r>
      <w:r>
        <w:rPr>
          <w:b/>
        </w:rPr>
        <w:t>File &gt; Settings &gt; Languages &amp; Frameworks &gt; Android SDK</w:t>
      </w:r>
      <w:r>
        <w:rPr>
          <w:b w:val="false"/>
        </w:rPr>
        <w:t xml:space="preserve"> y en el fichero </w:t>
      </w:r>
      <w:r>
        <w:rPr>
          <w:rFonts w:cs="Consolas" w:ascii="Consolas" w:hAnsi="Consolas"/>
          <w:b w:val="false"/>
          <w:color w:val="7A2E0A"/>
        </w:rPr>
        <w:t>local.properties</w:t>
      </w:r>
      <w:r>
        <w:rPr>
          <w:b w:val="false"/>
        </w:rPr>
        <w:t xml:space="preserve"> del proyecto. En los ejemplos siguientes se escribe </w:t>
      </w:r>
      <w:r>
        <w:rPr>
          <w:rFonts w:cs="Consolas" w:ascii="Consolas" w:hAnsi="Consolas"/>
          <w:b w:val="false"/>
          <w:color w:val="7A2E0A"/>
        </w:rPr>
        <w:t>adb</w:t>
      </w:r>
      <w:r>
        <w:rPr>
          <w:b w:val="false"/>
        </w:rPr>
        <w:t xml:space="preserve"> para abreviar.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299"/>
        <w:gridCol w:w="4487"/>
      </w:tblGrid>
      <w:tr>
        <w:trPr>
          <w:tblHeader w:val="true"/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adb devices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Lista los dispositivos conectados (el emulador aparece como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emulator-5554</w:t>
            </w:r>
            <w:r>
              <w:rPr>
                <w:b w:val="false"/>
                <w:sz w:val="19"/>
              </w:rPr>
              <w:t>).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adb install ruta\app-debug.apk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Instala un APK. Con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-r</w:t>
            </w:r>
            <w:r>
              <w:rPr>
                <w:b w:val="false"/>
                <w:sz w:val="19"/>
              </w:rPr>
              <w:t xml:space="preserve"> reinstala conservando los datos.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adb uninstall com.example.miprimeraapp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Desinstala la aplicación indicando su applicationId.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adb shell pm list packages -3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Lista los paquetes de las aplicaciones instaladas por el usuario.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adb shell am start -n com.example.miprimeraapp/.MainActivity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Lanza una Activity concreta (paquete/clase).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adb shell am force-stop com.example.miprimeraapp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Fuerza la detención de la aplicación.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adb shell am kill com.example.miprimeraapp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Mata el proceso solo si la aplicación está en segundo plano, como haría el sistema al necesitar memoria.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adb logcat -s CicloVida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Muestra en la terminal los mensajes de log con esa etiqueta. Se detiene con Ctrl + C.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adb shell screencap /sdcard/captura.png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Hace una captura de la pantalla del dispositivo.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adb pull /sdcard/captura.png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Copia un fichero del dispositivo al ordenador.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adb push</w:t>
            </w:r>
            <w:r>
              <w:rPr>
                <w:b w:val="false"/>
                <w:sz w:val="19"/>
              </w:rPr>
              <w:t xml:space="preserve"> hace lo contrario.</w:t>
            </w:r>
          </w:p>
        </w:tc>
      </w:tr>
      <w:tr>
        <w:trPr>
          <w:cantSplit/>
        </w:trPr>
        <w:tc>
          <w:tcPr>
            <w:tcW w:w="42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adb shell dumpsys package com.example.miprimeraapp</w:t>
            </w:r>
          </w:p>
        </w:tc>
        <w:tc>
          <w:tcPr>
            <w:tcW w:w="44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Información detallada de una aplicación instalada: versión, permisos, Activities...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El APK que genera Android Studio al pulsar Run está en </w:t>
      </w:r>
      <w:r>
        <w:rPr>
          <w:rFonts w:cs="Consolas" w:ascii="Consolas" w:hAnsi="Consolas"/>
          <w:b w:val="false"/>
          <w:color w:val="7A2E0A"/>
        </w:rPr>
        <w:t>app/build/outputs/apk/debug/app-debug.apk</w:t>
      </w:r>
      <w:r>
        <w:rPr>
          <w:b w:val="false"/>
        </w:rPr>
        <w:t xml:space="preserve">. También puedes generarlo sin ejecutar con </w:t>
      </w:r>
      <w:r>
        <w:rPr>
          <w:b/>
        </w:rPr>
        <w:t>Build &gt; Generate App Bundles or APKs &gt; Generate APKs</w:t>
      </w:r>
      <w:r>
        <w:rPr>
          <w:b w:val="false"/>
        </w:rPr>
        <w:t>.</w:t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E6EFDD"/>
              <w:start w:val="single" w:sz="24" w:space="0" w:color="4E7A27"/>
              <w:bottom w:val="single" w:sz="2" w:space="0" w:color="E6EFDD"/>
              <w:end w:val="single" w:sz="2" w:space="0" w:color="E6EFDD"/>
            </w:tcBorders>
            <w:shd w:color="auto" w:fill="E6EFDD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4E7A27"/>
                <w:sz w:val="21"/>
              </w:rPr>
              <w:t>Actividad 13. Controla la aplicación con ADB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Con el emulador abierto y MiPrimeraApp instalada (con el código de la actividad 12), realiza estas tareas desde la Terminal de Android Studio: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1. Comprueba que ADB detecta el emulador.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2. Comprueba que tu aplicación aparece entre los paquetes instalados por el usuario.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3. Cierra la aplicación en el emulador y lánzala con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am start</w:t>
            </w:r>
            <w:r>
              <w:rPr>
                <w:b w:val="false"/>
                <w:sz w:val="20"/>
              </w:rPr>
              <w:t>. Mira en Logcat qué callbacks se han ejecutado.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4. Pulsa Home en el emulador y ejecuta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am kill</w:t>
            </w:r>
            <w:r>
              <w:rPr>
                <w:b w:val="false"/>
                <w:sz w:val="20"/>
              </w:rPr>
              <w:t xml:space="preserve">. Vuelve a la aplicación desde Recientes. ¿Qué secuencia aparece en Logcat? ¿Coincide con la que obtuviste al pulsar Home y volver en la actividad 12? ¿Qué valor tiene ahora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savedInstanceState</w:t>
            </w:r>
            <w:r>
              <w:rPr>
                <w:b w:val="false"/>
                <w:sz w:val="20"/>
              </w:rPr>
              <w:t>? Relaciónalo con la línea discontinua del diagrama del ciclo de vida.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5. Haz una captura de la pantalla del emulador con ADB y cópiala a tu ordenador.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 xml:space="preserve">6. Desinstala la aplicación con ADB y vuelve a instalarla con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adb install</w:t>
            </w:r>
            <w:r>
              <w:rPr>
                <w:b w:val="false"/>
                <w:sz w:val="20"/>
              </w:rPr>
              <w:t xml:space="preserve"> usando el APK de la carpeta </w:t>
            </w:r>
            <w:r>
              <w:rPr>
                <w:rFonts w:cs="Consolas" w:ascii="Consolas" w:hAnsi="Consolas"/>
                <w:b w:val="false"/>
                <w:color w:val="7A2E0A"/>
                <w:sz w:val="20"/>
              </w:rPr>
              <w:t>build</w:t>
            </w:r>
            <w:r>
              <w:rPr>
                <w:b w:val="false"/>
                <w:sz w:val="20"/>
              </w:rPr>
              <w:t>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11. Cómo analizar una aplicación existente</w:t>
      </w:r>
    </w:p>
    <w:p>
      <w:pPr>
        <w:pStyle w:val="Normal"/>
        <w:jc w:val="both"/>
        <w:rPr/>
      </w:pPr>
      <w:r>
        <w:rPr>
          <w:b w:val="false"/>
        </w:rPr>
        <w:t>En tu trabajo como desarrollador vas a pasar más tiempo leyendo y modificando código de otros que escribiendo proyectos desde cero. Cuando abras un proyecto Android que no conoces, sigue siempre el mismo orden: de lo general a lo concreto.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700"/>
        <w:gridCol w:w="2900"/>
        <w:gridCol w:w="4186"/>
      </w:tblGrid>
      <w:tr>
        <w:trPr>
          <w:tblHeader w:val="true"/>
          <w:cantSplit/>
        </w:trPr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Dónde mirar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Qué buscar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1. Identidad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build.gradle.kts</w:t>
            </w:r>
            <w:r>
              <w:rPr>
                <w:b w:val="false"/>
                <w:sz w:val="19"/>
              </w:rPr>
              <w:t xml:space="preserve"> del módulo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applicationId, versión, minSdk y targetSdk: qué aplicación es y en qué dispositivos funciona.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2. Componentes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AndroidManifest.xml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Qué Activities, Services, Receivers y Providers tiene, cuál es la de entrada (MAIN/LAUNCHER) y qué permisos pide.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3. Librerías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dependencies</w:t>
            </w:r>
            <w:r>
              <w:rPr>
                <w:b w:val="false"/>
                <w:sz w:val="19"/>
              </w:rPr>
              <w:t xml:space="preserve"> y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libs.versions.toml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Qué tecnologías usa: Compose, navegación, bases de datos, red...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4. Código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Paquetes de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kotlin+java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Cómo está organizado el código, qué clases heredan de ComponentActivity y qué funciones composables hay.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5. Recursos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res/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Textos, idiomas disponibles, iconos e imágenes.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6. Ejecución</w:t>
            </w:r>
          </w:p>
        </w:tc>
        <w:tc>
          <w:tcPr>
            <w:tcW w:w="2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Emulador y Logcat</w:t>
            </w:r>
          </w:p>
        </w:tc>
        <w:tc>
          <w:tcPr>
            <w:tcW w:w="41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Cómo se comporta: qué pantallas tiene y qué mensajes escribe en el log.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Normal"/>
        <w:jc w:val="both"/>
        <w:rPr/>
      </w:pPr>
      <w:r>
        <w:rPr>
          <w:b w:val="false"/>
        </w:rPr>
        <w:t xml:space="preserve">Solo cuando entiendes la estructura conviene </w:t>
      </w:r>
      <w:r>
        <w:rPr>
          <w:b/>
        </w:rPr>
        <w:t>modificar</w:t>
      </w:r>
      <w:r>
        <w:rPr>
          <w:b w:val="false"/>
        </w:rPr>
        <w:t>. Haz los cambios de uno en uno y ejecuta después de cada cambio: si algo deja de funcionar, sabrás exactamente qué lo ha provocado.</w:t>
      </w:r>
    </w:p>
    <w:p>
      <w:pPr>
        <w:pStyle w:val="Normal"/>
        <w:jc w:val="both"/>
        <w:rPr/>
      </w:pPr>
      <w:r>
        <w:rPr>
          <w:b w:val="false"/>
        </w:rPr>
        <w:t>Al abrir un proyecto descargado, Android Studio puede pedirte que confíes en él (Trust Project) y hará un Gradle Sync. Si el proyecto usa versiones distintas a las de tu equipo, puede proponerte actualizar el plugin de Android (AGP Upgrade Assistant). Si la sincronización termina correctamente, no actualices nada.</w:t>
      </w:r>
    </w:p>
    <w:tbl>
      <w:tblPr>
        <w:tblW w:w="8786" w:type="dxa"/>
        <w:jc w:val="center"/>
        <w:tblInd w:w="0" w:type="dxa"/>
        <w:tblLayout w:type="fixed"/>
        <w:tblCellMar>
          <w:top w:w="100" w:type="dxa"/>
          <w:start w:w="160" w:type="dxa"/>
          <w:bottom w:w="100" w:type="dxa"/>
          <w:end w:w="140" w:type="dxa"/>
        </w:tblCellMar>
      </w:tblPr>
      <w:tblGrid>
        <w:gridCol w:w="8786"/>
      </w:tblGrid>
      <w:tr>
        <w:trPr>
          <w:cantSplit/>
        </w:trPr>
        <w:tc>
          <w:tcPr>
            <w:tcW w:w="8786" w:type="dxa"/>
            <w:tcBorders>
              <w:top w:val="single" w:sz="2" w:space="0" w:color="E6EFDD"/>
              <w:start w:val="single" w:sz="24" w:space="0" w:color="4E7A27"/>
              <w:bottom w:val="single" w:sz="2" w:space="0" w:color="E6EFDD"/>
              <w:end w:val="single" w:sz="2" w:space="0" w:color="E6EFDD"/>
            </w:tcBorders>
            <w:shd w:color="auto" w:fill="E6EFDD" w:val="clear"/>
          </w:tcPr>
          <w:p>
            <w:pPr>
              <w:pStyle w:val="Normal"/>
              <w:keepNext w:val="true"/>
              <w:spacing w:before="0" w:after="60"/>
              <w:jc w:val="start"/>
              <w:rPr/>
            </w:pPr>
            <w:r>
              <w:rPr>
                <w:b/>
                <w:color w:val="4E7A27"/>
                <w:sz w:val="21"/>
              </w:rPr>
              <w:t>Actividad 14. Analiza el manifiesto de una aplicación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Este es el manifiesto de FitTrack, una aplicación para registrar entrenamientos. Sin ejecutarla, responde: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1. ¿Cuántos componentes tiene y de qué tipo es cada uno?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2. ¿Qué Activity se abre al tocar el icono? ¿Cómo lo sabes?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3. ¿Puede otra aplicación abrir directamente DetalleActivity? ¿Por qué?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4. ¿Qué crees que hace ArranqueReceiver y cuándo se ejecuta? ¿Qué permiso lo hace posible?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5. ¿Para qué crees que necesita cada uno de los permisos?</w:t>
            </w:r>
          </w:p>
          <w:p>
            <w:pPr>
              <w:pStyle w:val="Normal"/>
              <w:spacing w:before="0" w:after="60"/>
              <w:jc w:val="both"/>
              <w:rPr/>
            </w:pPr>
            <w:r>
              <w:rPr>
                <w:b w:val="false"/>
                <w:sz w:val="20"/>
              </w:rPr>
              <w:t>6. ¿Qué componente permitiría que otra aplicación leyera los entrenamientos?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tbl>
      <w:tblPr>
        <w:tblW w:w="878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8786"/>
      </w:tblGrid>
      <w:tr>
        <w:trPr/>
        <w:tc>
          <w:tcPr>
            <w:tcW w:w="8786" w:type="dxa"/>
            <w:tcBorders>
              <w:top w:val="single" w:sz="4" w:space="0" w:color="D0D0D0"/>
              <w:start w:val="single" w:sz="4" w:space="0" w:color="D0D0D0"/>
              <w:bottom w:val="single" w:sz="4" w:space="0" w:color="D0D0D0"/>
              <w:end w:val="single" w:sz="4" w:space="0" w:color="D0D0D0"/>
            </w:tcBorders>
            <w:shd w:color="auto" w:fill="F2F2F2" w:val="clear"/>
          </w:tcPr>
          <w:p>
            <w:pPr>
              <w:pStyle w:val="Normal"/>
              <w:keepNext w:val="true"/>
              <w:spacing w:before="0" w:after="40"/>
              <w:rPr/>
            </w:pPr>
            <w:r>
              <w:rPr>
                <w:b/>
                <w:color w:val="595959"/>
                <w:sz w:val="17"/>
              </w:rPr>
              <w:t>AndroidManifest.xml de FitTrack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&lt;manifest xmlns:android="http://schemas.android.com/apk/res/android"&gt;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&lt;uses-permission android:name="android.permission.INTERNET" /&gt;</w:t>
            </w:r>
          </w:p>
          <w:p>
            <w:pPr>
              <w:pStyle w:val="Normal"/>
              <w:keepNext w:val="true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&lt;uses-permission android:name="android.permission.POST_NOTIFICATIONS" /&gt;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&lt;uses-permission android:name="android.permission.FOREGROUND_SERVICE" /&gt;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&lt;uses-permission android:name="android.permission.FOREGROUND_SERVICE_HEALTH" /&gt;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&lt;uses-permission android:name="android.permission.RECEIVE_BOOT_COMPLETED" /&gt;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&lt;application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android:icon="@mipmap/ic_launcher"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android:label="@string/app_name"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android:theme="@style/Theme.FitTrack"&gt;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&lt;activity android:name=".MainActivity" android:exported="true"&gt;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&lt;intent-filter&gt;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&lt;action android:name="android.intent.action.MAIN" /&gt;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&lt;category android:name="android.intent.category.LAUNCHER" /&gt;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&lt;/intent-filter&gt;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&lt;/activity&gt;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&lt;activity android:name=".DetalleActivity" android:exported="false" /&gt;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&lt;service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android:name=".CronometroService"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android:foregroundServiceType="health"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android:exported="false" /&gt;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&lt;receiver android:name=".ArranqueReceiver" android:exported="true"&gt;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&lt;intent-filter&gt;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    </w:t>
            </w:r>
            <w:r>
              <w:rPr>
                <w:rFonts w:cs="Consolas" w:ascii="Consolas" w:hAnsi="Consolas"/>
                <w:color w:val="1B1B1B"/>
                <w:sz w:val="16"/>
              </w:rPr>
              <w:t>&lt;action android:name="android.intent.action.BOOT_COMPLETED" /&gt;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&lt;/intent-filter&gt;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&lt;/receiver&gt;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</w:t>
            </w:r>
            <w:r>
              <w:rPr>
                <w:rFonts w:cs="Consolas" w:ascii="Consolas" w:hAnsi="Consolas"/>
                <w:color w:val="1B1B1B"/>
                <w:sz w:val="16"/>
              </w:rPr>
              <w:t>&lt;provider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android:name=".EntrenosProvider"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android:authorities="com.example.fittrack.entrenos"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        </w:t>
            </w:r>
            <w:r>
              <w:rPr>
                <w:rFonts w:cs="Consolas" w:ascii="Consolas" w:hAnsi="Consolas"/>
                <w:color w:val="1B1B1B"/>
                <w:sz w:val="16"/>
              </w:rPr>
              <w:t>android:exported="true" /&gt;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 xml:space="preserve">    </w:t>
            </w:r>
            <w:r>
              <w:rPr>
                <w:rFonts w:cs="Consolas" w:ascii="Consolas" w:hAnsi="Consolas"/>
                <w:color w:val="1B1B1B"/>
                <w:sz w:val="16"/>
              </w:rPr>
              <w:t>&lt;/application&gt;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cs="Consolas" w:ascii="Consolas" w:hAnsi="Consolas"/>
                <w:color w:val="1B1B1B"/>
                <w:sz w:val="16"/>
              </w:rPr>
              <w:t>&lt;/manifest&gt;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12. Resumen</w:t>
      </w:r>
    </w:p>
    <w:tbl>
      <w:tblPr>
        <w:tblW w:w="8786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300"/>
        <w:gridCol w:w="6486"/>
      </w:tblGrid>
      <w:tr>
        <w:trPr>
          <w:tblHeader w:val="true"/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6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3864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color w:val="FFFFFF"/>
                <w:sz w:val="19"/>
              </w:rPr>
              <w:t>Idea clave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APK y AAB</w:t>
            </w:r>
          </w:p>
        </w:tc>
        <w:tc>
          <w:tcPr>
            <w:tcW w:w="6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El APK se instala en el dispositivo; el AAB se sube a Google Play. Ambos van firmados.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Construcción</w:t>
            </w:r>
          </w:p>
        </w:tc>
        <w:tc>
          <w:tcPr>
            <w:tcW w:w="6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Gradle compila el código a DEX y los recursos con AAPT2, y lo empaqueta todo en un APK.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Sandbox</w:t>
            </w:r>
          </w:p>
        </w:tc>
        <w:tc>
          <w:tcPr>
            <w:tcW w:w="6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Cada aplicación tiene su usuario de Linux, su proceso y su carpeta privada.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Gradle</w:t>
            </w:r>
          </w:p>
        </w:tc>
        <w:tc>
          <w:tcPr>
            <w:tcW w:w="6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Configuración en Kotlin DSL. El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build.gradle.kts</w:t>
            </w:r>
            <w:r>
              <w:rPr>
                <w:b w:val="false"/>
                <w:sz w:val="19"/>
              </w:rPr>
              <w:t xml:space="preserve"> del módulo define el applicationId, los SDK y las dependencias. Después de cambiarlo: Sync Now.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Catálogo de versiones</w:t>
            </w:r>
          </w:p>
        </w:tc>
        <w:tc>
          <w:tcPr>
            <w:tcW w:w="6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libs.versions.toml</w:t>
            </w:r>
            <w:r>
              <w:rPr>
                <w:b w:val="false"/>
                <w:sz w:val="19"/>
              </w:rPr>
              <w:t xml:space="preserve"> reúne librerías y versiones.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androidx-core-ktx</w:t>
            </w:r>
            <w:r>
              <w:rPr>
                <w:b w:val="false"/>
                <w:sz w:val="19"/>
              </w:rPr>
              <w:t xml:space="preserve"> se usa como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libs.androidx.core.ktx</w:t>
            </w:r>
            <w:r>
              <w:rPr>
                <w:b w:val="false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Manifiesto</w:t>
            </w:r>
          </w:p>
        </w:tc>
        <w:tc>
          <w:tcPr>
            <w:tcW w:w="6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La ficha de la aplicación para el sistema: componentes, Activity de entrada (MAIN/LAUNCHER), permisos, icono y nombre.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Recursos</w:t>
            </w:r>
          </w:p>
        </w:tc>
        <w:tc>
          <w:tcPr>
            <w:tcW w:w="6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 xml:space="preserve">Todo lo que no es código, en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res/</w:t>
            </w:r>
            <w:r>
              <w:rPr>
                <w:b w:val="false"/>
                <w:sz w:val="19"/>
              </w:rPr>
              <w:t xml:space="preserve">. Se usan con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@tipo/nombre</w:t>
            </w:r>
            <w:r>
              <w:rPr>
                <w:b w:val="false"/>
                <w:sz w:val="19"/>
              </w:rPr>
              <w:t xml:space="preserve"> en XML y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R.tipo.nombre</w:t>
            </w:r>
            <w:r>
              <w:rPr>
                <w:b w:val="false"/>
                <w:sz w:val="19"/>
              </w:rPr>
              <w:t xml:space="preserve"> en Kotlin. Los calificadores (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values-en</w:t>
            </w:r>
            <w:r>
              <w:rPr>
                <w:b w:val="false"/>
                <w:sz w:val="19"/>
              </w:rPr>
              <w:t>) permiten alternativas.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Componentes</w:t>
            </w:r>
          </w:p>
        </w:tc>
        <w:tc>
          <w:tcPr>
            <w:tcW w:w="6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Activity, Service, BroadcastReceiver y ContentProvider. Se comunican mediante Intents.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Jerarquía</w:t>
            </w:r>
          </w:p>
        </w:tc>
        <w:tc>
          <w:tcPr>
            <w:tcW w:w="6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MainActivity → ComponentActivity → Activity → ... → Context.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Ciclo de vida</w:t>
            </w:r>
          </w:p>
        </w:tc>
        <w:tc>
          <w:tcPr>
            <w:tcW w:w="6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7F7F7" w:val="clear"/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 w:val="false"/>
                <w:sz w:val="19"/>
              </w:rPr>
              <w:t>onCreate, onStart, onResume, onPause, onStop, onRestart y onDestroy. Los llama el sistema; girar la pantalla recrea la Activity.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b/>
                <w:sz w:val="19"/>
              </w:rPr>
              <w:t>Logcat y ADB</w:t>
            </w:r>
          </w:p>
        </w:tc>
        <w:tc>
          <w:tcPr>
            <w:tcW w:w="648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lineRule="auto" w:line="252" w:before="0" w:after="20"/>
              <w:jc w:val="start"/>
              <w:rPr/>
            </w:pP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Log.d(TAG, msg)</w:t>
            </w:r>
            <w:r>
              <w:rPr>
                <w:b w:val="false"/>
                <w:sz w:val="19"/>
              </w:rPr>
              <w:t xml:space="preserve"> y filtros como </w:t>
            </w:r>
            <w:r>
              <w:rPr>
                <w:rFonts w:cs="Consolas" w:ascii="Consolas" w:hAnsi="Consolas"/>
                <w:b w:val="false"/>
                <w:color w:val="7A2E0A"/>
                <w:sz w:val="19"/>
              </w:rPr>
              <w:t>package:mine tag:X</w:t>
            </w:r>
            <w:r>
              <w:rPr>
                <w:b w:val="false"/>
                <w:sz w:val="19"/>
              </w:rPr>
              <w:t>. ADB instala, lanza, detiene y explora aplicaciones desde la línea de comandos.</w:t>
            </w:r>
          </w:p>
        </w:tc>
      </w:tr>
    </w:tbl>
    <w:p>
      <w:pPr>
        <w:pStyle w:val="Normal"/>
        <w:spacing w:lineRule="exact" w:line="120" w:before="0" w:after="0"/>
        <w:rPr/>
      </w:pPr>
      <w:r>
        <w:rPr/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701" w:right="1418" w:gutter="0" w:header="851" w:top="1866" w:footer="493" w:bottom="1418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nsolas">
    <w:charset w:val="01"/>
    <w:family w:val="swiss"/>
    <w:pitch w:val="variable"/>
  </w:font>
  <w:font w:name="JetBrains Mono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center"/>
      <w:rPr/>
    </w:pPr>
    <w:r>
      <w:rPr/>
      <w:drawing>
        <wp:inline distT="0" distB="0" distL="0" distR="0">
          <wp:extent cx="5760085" cy="720090"/>
          <wp:effectExtent l="0" t="0" r="0" b="0"/>
          <wp:docPr id="8" name="Imagen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center"/>
      <w:rPr/>
    </w:pPr>
    <w:r>
      <w:rPr/>
      <w:drawing>
        <wp:inline distT="0" distB="0" distL="0" distR="0">
          <wp:extent cx="5760085" cy="720090"/>
          <wp:effectExtent l="0" t="0" r="0" b="0"/>
          <wp:docPr id="9" name="Imagen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jc w:val="center"/>
      <w:rPr/>
    </w:pPr>
    <w:r>
      <w:rPr/>
      <w:drawing>
        <wp:inline distT="0" distB="0" distL="0" distR="0">
          <wp:extent cx="5760085" cy="720090"/>
          <wp:effectExtent l="0" t="0" r="0" b="0"/>
          <wp:docPr id="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jc w:val="center"/>
      <w:rPr/>
    </w:pPr>
    <w:r>
      <w:rPr/>
      <w:drawing>
        <wp:inline distT="0" distB="0" distL="0" distR="0">
          <wp:extent cx="5760085" cy="720090"/>
          <wp:effectExtent l="0" t="0" r="0" b="0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380" w:hanging="300"/>
      </w:pPr>
      <w:rPr>
        <w:rFonts w:ascii="Arial" w:hAnsi="Arial" w:cs="Arial" w:hint="default"/>
        <w:color w:val="C1440E"/>
      </w:rPr>
    </w:lvl>
    <w:lvl w:ilvl="1">
      <w:start w:val="1"/>
      <w:numFmt w:val="bullet"/>
      <w:lvlText w:val="–"/>
      <w:lvlJc w:val="start"/>
      <w:pPr>
        <w:tabs>
          <w:tab w:val="num" w:pos="0"/>
        </w:tabs>
        <w:ind w:start="740" w:hanging="300"/>
      </w:pPr>
      <w:rPr>
        <w:rFonts w:ascii="Arial" w:hAnsi="Arial" w:cs="Arial" w:hint="default"/>
        <w:color w:val="C1440E"/>
      </w:rPr>
    </w:lvl>
    <w:lvl w:ilvl="2">
      <w:start w:val="1"/>
      <w:numFmt w:val="bullet"/>
      <w:lvlText w:val="·"/>
      <w:lvlJc w:val="start"/>
      <w:pPr>
        <w:tabs>
          <w:tab w:val="num" w:pos="0"/>
        </w:tabs>
        <w:ind w:start="1100" w:hanging="300"/>
      </w:pPr>
      <w:rPr>
        <w:rFonts w:ascii="Arial" w:hAnsi="Arial" w:cs="Arial" w:hint="default"/>
        <w:color w:val="C1440E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80" w:hanging="300"/>
      </w:pPr>
      <w:rPr>
        <w:b/>
        <w:color w:val="1F3864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740" w:hanging="300"/>
      </w:pPr>
      <w:rPr>
        <w:b/>
        <w:color w:val="1F3864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1100" w:hanging="300"/>
      </w:pPr>
      <w:rPr>
        <w:b/>
        <w:color w:val="1F3864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80" w:hanging="300"/>
      </w:pPr>
      <w:rPr>
        <w:b/>
        <w:color w:val="1F3864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740" w:hanging="300"/>
      </w:pPr>
      <w:rPr>
        <w:b/>
        <w:color w:val="1F3864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1100" w:hanging="300"/>
      </w:pPr>
      <w:rPr>
        <w:b/>
        <w:color w:val="1F3864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stylePaneFormatFilter w:val="3F01" w:allStyles="1" w:customStyles="0" w:latentStyles="0" w:stylesInUse="0" w:headingStyles="0" w:numberingStyles="0" w:tableStyles="0" w:visibleStyles="0"/>
  <w:defaultTabStop w:val="708"/>
  <w:autoHyphenation w:val="true"/>
  <w:hyphenationZone w:val="0"/>
  <w:compat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Acronym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20"/>
      <w:jc w:val="both"/>
    </w:pPr>
    <w:rPr>
      <w:rFonts w:ascii="Arial" w:hAnsi="Arial" w:eastAsia="Arial" w:cs="Arial"/>
      <w:i w:val="false"/>
      <w:color w:val="1B1B1B"/>
      <w:kern w:val="0"/>
      <w:sz w:val="21"/>
      <w:szCs w:val="20"/>
      <w:u w:val="none"/>
      <w:lang w:val="es-ES" w:eastAsia="es-ES" w:bidi="ar-SA"/>
    </w:rPr>
  </w:style>
  <w:style w:type="paragraph" w:styleId="Heading1">
    <w:name w:val="heading 1"/>
    <w:basedOn w:val="Normal"/>
    <w:next w:val="Normal"/>
    <w:qFormat/>
    <w:pPr>
      <w:keepNext w:val="true"/>
      <w:pBdr>
        <w:bottom w:val="single" w:sz="6" w:space="2" w:color="1F3864"/>
      </w:pBdr>
      <w:spacing w:lineRule="auto" w:line="264" w:before="400" w:after="160"/>
      <w:jc w:val="start"/>
    </w:pPr>
    <w:rPr>
      <w:rFonts w:ascii="Arial" w:hAnsi="Arial" w:eastAsia="Arial" w:cs="Arial"/>
      <w:b/>
      <w:i w:val="false"/>
      <w:color w:val="C1440E"/>
      <w:sz w:val="28"/>
      <w:u w:val="none"/>
    </w:rPr>
  </w:style>
  <w:style w:type="paragraph" w:styleId="Heading2">
    <w:name w:val="heading 2"/>
    <w:basedOn w:val="Normal"/>
    <w:next w:val="Normal"/>
    <w:qFormat/>
    <w:pPr>
      <w:keepNext w:val="true"/>
      <w:spacing w:lineRule="auto" w:line="264" w:before="280" w:after="120"/>
      <w:jc w:val="start"/>
    </w:pPr>
    <w:rPr>
      <w:rFonts w:ascii="Arial" w:hAnsi="Arial" w:eastAsia="Arial" w:cs="Arial"/>
      <w:b/>
      <w:i w:val="false"/>
      <w:color w:val="1F3864"/>
      <w:sz w:val="24"/>
      <w:u w:val="none"/>
    </w:rPr>
  </w:style>
  <w:style w:type="paragraph" w:styleId="Heading3">
    <w:name w:val="heading 3"/>
    <w:basedOn w:val="Normal"/>
    <w:next w:val="Normal"/>
    <w:link w:val="Ttulo3Car"/>
    <w:unhideWhenUsed/>
    <w:qFormat/>
    <w:rsid w:val="00351c7b"/>
    <w:pPr>
      <w:keepNext w:val="true"/>
      <w:spacing w:lineRule="auto" w:line="264" w:before="200" w:after="80"/>
      <w:jc w:val="start"/>
    </w:pPr>
    <w:rPr>
      <w:rFonts w:ascii="Arial" w:hAnsi="Arial" w:eastAsia="Arial" w:cs="Arial"/>
      <w:b/>
      <w:i w:val="false"/>
      <w:color w:val="595959"/>
      <w:sz w:val="21"/>
      <w:u w:val="none"/>
    </w:rPr>
  </w:style>
  <w:style w:type="paragraph" w:styleId="Heading4">
    <w:name w:val="heading 4"/>
    <w:basedOn w:val="Normal"/>
    <w:next w:val="Normal"/>
    <w:link w:val="Ttulo4Car"/>
    <w:semiHidden/>
    <w:unhideWhenUsed/>
    <w:qFormat/>
    <w:rsid w:val="00351c7b"/>
    <w:pPr>
      <w:keepNext w:val="true"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Ttulo5Car"/>
    <w:semiHidden/>
    <w:unhideWhenUsed/>
    <w:qFormat/>
    <w:rsid w:val="00d82243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extoindependienteCar" w:customStyle="1">
    <w:name w:val="Texto independiente Car"/>
    <w:rsid w:val="005a372c"/>
    <w:rPr>
      <w:sz w:val="24"/>
      <w:lang w:val="es-ES_tradnl"/>
    </w:rPr>
  </w:style>
  <w:style w:type="character" w:styleId="Hyperlink">
    <w:name w:val="Hyperlink"/>
    <w:rsid w:val="005a372c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5a372c"/>
    <w:rPr>
      <w:b/>
      <w:bCs/>
    </w:rPr>
  </w:style>
  <w:style w:type="character" w:styleId="textotipotransporte1" w:customStyle="1">
    <w:name w:val="textotipotransporte1"/>
    <w:rsid w:val="005a372c"/>
    <w:rPr>
      <w:b/>
      <w:bCs/>
      <w:color w:val="FFFFFF"/>
      <w:sz w:val="27"/>
      <w:szCs w:val="27"/>
      <w:shd w:fill="82090A" w:val="clear"/>
    </w:rPr>
  </w:style>
  <w:style w:type="character" w:styleId="HTMLAcronym">
    <w:name w:val="HTML Acronym"/>
    <w:uiPriority w:val="99"/>
    <w:unhideWhenUsed/>
    <w:rsid w:val="005a372c"/>
    <w:rPr/>
  </w:style>
  <w:style w:type="character" w:styleId="FollowedHyperlink">
    <w:name w:val="FollowedHyperlink"/>
    <w:rsid w:val="005a372c"/>
    <w:rPr>
      <w:color w:val="800080"/>
      <w:u w:val="single"/>
    </w:rPr>
  </w:style>
  <w:style w:type="character" w:styleId="Emphasis">
    <w:name w:val="Emphasis"/>
    <w:uiPriority w:val="20"/>
    <w:qFormat/>
    <w:rsid w:val="00214efd"/>
    <w:rPr>
      <w:i/>
      <w:iCs/>
    </w:rPr>
  </w:style>
  <w:style w:type="character" w:styleId="EncabezadoCar" w:customStyle="1">
    <w:name w:val="Encabezado Car"/>
    <w:rsid w:val="00aa3bc7"/>
    <w:rPr/>
  </w:style>
  <w:style w:type="character" w:styleId="Ttulo3Car" w:customStyle="1">
    <w:name w:val="Título 3 Car"/>
    <w:rsid w:val="00351c7b"/>
    <w:rPr>
      <w:rFonts w:ascii="Cambria" w:hAnsi="Cambria" w:eastAsia="Times New Roman" w:cs="Times New Roman"/>
      <w:b/>
      <w:bCs/>
      <w:sz w:val="26"/>
      <w:szCs w:val="26"/>
    </w:rPr>
  </w:style>
  <w:style w:type="character" w:styleId="Ttulo4Car" w:customStyle="1">
    <w:name w:val="Título 4 Car"/>
    <w:semiHidden/>
    <w:rsid w:val="00351c7b"/>
    <w:rPr>
      <w:rFonts w:ascii="Calibri" w:hAnsi="Calibri" w:eastAsia="Times New Roman" w:cs="Times New Roman"/>
      <w:b/>
      <w:bCs/>
      <w:sz w:val="28"/>
      <w:szCs w:val="28"/>
    </w:rPr>
  </w:style>
  <w:style w:type="character" w:styleId="icboxdatainner" w:customStyle="1">
    <w:name w:val="icbox_datainner"/>
    <w:rsid w:val="00de3a8c"/>
    <w:rPr/>
  </w:style>
  <w:style w:type="character" w:styleId="Mencinsinresolver1" w:customStyle="1">
    <w:name w:val="Mención sin resolver1"/>
    <w:uiPriority w:val="99"/>
    <w:semiHidden/>
    <w:unhideWhenUsed/>
    <w:rsid w:val="00946d86"/>
    <w:rPr>
      <w:color w:val="808080"/>
      <w:shd w:fill="E6E6E6" w:val="clear"/>
    </w:rPr>
  </w:style>
  <w:style w:type="character" w:styleId="Textoindependiente2Car" w:customStyle="1">
    <w:name w:val="Texto independiente 2 Car"/>
    <w:basedOn w:val="DefaultParagraphFont"/>
    <w:link w:val="BodyText2"/>
    <w:rsid w:val="00d82243"/>
    <w:rPr/>
  </w:style>
  <w:style w:type="character" w:styleId="Ttulo5Car" w:customStyle="1">
    <w:name w:val="Título 5 Car"/>
    <w:semiHidden/>
    <w:rsid w:val="00d82243"/>
    <w:rPr>
      <w:rFonts w:ascii="Calibri" w:hAnsi="Calibri"/>
      <w:b/>
      <w:bCs/>
      <w:i/>
      <w:iCs/>
      <w:sz w:val="26"/>
      <w:szCs w:val="26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xtoindependienteCar"/>
    <w:rsid w:val="005a372c"/>
    <w:pPr>
      <w:spacing w:lineRule="auto" w:line="360"/>
      <w:jc w:val="both"/>
    </w:pPr>
    <w:rPr>
      <w:sz w:val="24"/>
      <w:lang w:val="es-ES_tradnl" w:eastAsia="x-none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semiHidden/>
    <w:rsid w:val="006e340c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5a372c"/>
    <w:pPr>
      <w:spacing w:beforeAutospacing="1" w:afterAutospacing="1"/>
    </w:pPr>
    <w:rPr>
      <w:sz w:val="24"/>
      <w:szCs w:val="24"/>
    </w:rPr>
  </w:style>
  <w:style w:type="paragraph" w:styleId="BodyText2">
    <w:name w:val="Body Text 2"/>
    <w:basedOn w:val="Normal"/>
    <w:link w:val="Textoindependiente2Car"/>
    <w:rsid w:val="00d82243"/>
    <w:pPr>
      <w:spacing w:lineRule="auto" w:line="480" w:before="0" w:after="120"/>
    </w:pPr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fa666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1D9ACCE468564786D5EFEF19249A28" ma:contentTypeVersion="21" ma:contentTypeDescription="Crear nuevo documento." ma:contentTypeScope="" ma:versionID="5e9ee93a8674b0e1eab59cc9f9a39636">
  <xsd:schema xmlns:xsd="http://www.w3.org/2001/XMLSchema" xmlns:xs="http://www.w3.org/2001/XMLSchema" xmlns:p="http://schemas.microsoft.com/office/2006/metadata/properties" xmlns:ns2="79746f04-41a5-43c6-85d5-d9d06bd81b39" xmlns:ns3="917d91c4-04ba-41b6-8422-7bb8b9dbb71a" targetNamespace="http://schemas.microsoft.com/office/2006/metadata/properties" ma:root="true" ma:fieldsID="4c1a38109915c9092885587aa83718ee" ns2:_="" ns3:_="">
    <xsd:import namespace="79746f04-41a5-43c6-85d5-d9d06bd81b39"/>
    <xsd:import namespace="917d91c4-04ba-41b6-8422-7bb8b9dbb71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Revisor" minOccurs="0"/>
                <xsd:element ref="ns3:Estado" minOccurs="0"/>
                <xsd:element ref="ns3:RevisorJCA" minOccurs="0"/>
                <xsd:element ref="ns3:Solicitud" minOccurs="0"/>
                <xsd:element ref="ns3:LanzarRevisi_x00f3_n" minOccurs="0"/>
                <xsd:element ref="ns3:MediaServiceDateTaken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46f04-41a5-43c6-85d5-d9d06bd81b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1ed31ca5-8bd6-4df4-9a57-026be036e197}" ma:internalName="TaxCatchAll" ma:showField="CatchAllData" ma:web="79746f04-41a5-43c6-85d5-d9d06bd81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7d91c4-04ba-41b6-8422-7bb8b9dbb71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2f81fab6-5715-43b2-96f5-83aa164231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Revisor" ma:index="19" nillable="true" ma:displayName="Revisor" ma:format="Dropdown" ma:list="UserInfo" ma:SharePointGroup="0" ma:internalName="Revis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stado" ma:index="20" nillable="true" ma:displayName="Estado" ma:description="Muestra el estado de un archivo. Aprobado, Pendiente o Rechazado" ma:format="Dropdown" ma:internalName="Estado">
      <xsd:simpleType>
        <xsd:restriction base="dms:Text">
          <xsd:maxLength value="255"/>
        </xsd:restriction>
      </xsd:simpleType>
    </xsd:element>
    <xsd:element name="RevisorJCA" ma:index="21" nillable="true" ma:displayName="RevisorDoc" ma:description="El revisor de la aprobación" ma:format="Dropdown" ma:internalName="RevisorJCA">
      <xsd:simpleType>
        <xsd:restriction base="dms:Text">
          <xsd:maxLength value="255"/>
        </xsd:restriction>
      </xsd:simpleType>
    </xsd:element>
    <xsd:element name="Solicitud" ma:index="22" nillable="true" ma:displayName="Solicitud" ma:format="Hyperlink" ma:internalName="Solicitu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anzarRevisi_x00f3_n" ma:index="23" nillable="true" ma:displayName="Lanzar Revisión" ma:description="Realiza la Petición de Revisión" ma:format="Dropdown" ma:internalName="LanzarRevisi_x00f3_n">
      <xsd:simpleType>
        <xsd:restriction base="dms:Text">
          <xsd:maxLength value="255"/>
        </xsd:restriction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tado xmlns="917d91c4-04ba-41b6-8422-7bb8b9dbb71a" xsi:nil="true"/>
    <TaxCatchAll xmlns="79746f04-41a5-43c6-85d5-d9d06bd81b39" xsi:nil="true"/>
    <Revisor xmlns="917d91c4-04ba-41b6-8422-7bb8b9dbb71a">
      <UserInfo>
        <DisplayName/>
        <AccountId xsi:nil="true"/>
        <AccountType/>
      </UserInfo>
    </Revisor>
    <lcf76f155ced4ddcb4097134ff3c332f xmlns="917d91c4-04ba-41b6-8422-7bb8b9dbb71a">
      <Terms xmlns="http://schemas.microsoft.com/office/infopath/2007/PartnerControls"/>
    </lcf76f155ced4ddcb4097134ff3c332f>
    <Solicitud xmlns="917d91c4-04ba-41b6-8422-7bb8b9dbb71a">
      <Url xsi:nil="true"/>
      <Description xsi:nil="true"/>
    </Solicitud>
    <RevisorJCA xmlns="917d91c4-04ba-41b6-8422-7bb8b9dbb71a" xsi:nil="true"/>
    <LanzarRevisi_x00f3_n xmlns="917d91c4-04ba-41b6-8422-7bb8b9dbb71a" xsi:nil="true"/>
  </documentManagement>
</p:properties>
</file>

<file path=customXml/itemProps1.xml><?xml version="1.0" encoding="utf-8"?>
<ds:datastoreItem xmlns:ds="http://schemas.openxmlformats.org/officeDocument/2006/customXml" ds:itemID="{4C23BF5E-E74D-4E6B-AE9C-E0943963F3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746f04-41a5-43c6-85d5-d9d06bd81b39"/>
    <ds:schemaRef ds:uri="917d91c4-04ba-41b6-8422-7bb8b9dbb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B8431C-1AA8-43CD-B593-EE3FDFA58D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6C6FF2-6CD3-4F2F-A8B7-0BBB038D2C36}">
  <ds:schemaRefs>
    <ds:schemaRef ds:uri="http://schemas.microsoft.com/office/2006/metadata/properties"/>
    <ds:schemaRef ds:uri="http://schemas.microsoft.com/office/infopath/2007/PartnerControls"/>
    <ds:schemaRef ds:uri="917d91c4-04ba-41b6-8422-7bb8b9dbb71a"/>
    <ds:schemaRef ds:uri="79746f04-41a5-43c6-85d5-d9d06bd81b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Membretes 21_22</Template>
  <TotalTime>7</TotalTime>
  <Application>LibreOffice/26.8.1.1$Windows_X86_64 LibreOffice_project/bf6ef2662401c7d6dce671ab4deb26ee0af3a7c1</Application>
  <AppVersion>15.0000</AppVersion>
  <Pages>29</Pages>
  <Words>7055</Words>
  <Characters>40407</Characters>
  <CharactersWithSpaces>48107</CharactersWithSpaces>
  <Paragraphs>855</Paragraphs>
  <Company>santa catalina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2023-06-19T11:06:00Z</dcterms:created>
  <dc:creator>Smr 17</dc:creator>
  <dc:description/>
  <dc:language>es-ES</dc:language>
  <cp:lastModifiedBy/>
  <cp:lastPrinted>2023-06-19T11:09:00Z</cp:lastPrinted>
  <dcterms:modified xsi:type="dcterms:W3CDTF">2026-10-20T10:09:37Z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0x010100EC1D9ACCE468564786D5EFEF19249A28</vt:lpwstr>
  </property>
</Properties>
</file>